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bookmarkEnd w:id="0"/>
      <w:r w:rsidR="009B4B91">
        <w:t>226A</w:t>
      </w:r>
    </w:p>
    <w:p w:rsidR="0095395C" w:rsidRPr="008E0A21" w:rsidRDefault="009B4B91" w:rsidP="0013660F">
      <w:pPr>
        <w:pStyle w:val="Untertitel"/>
      </w:pPr>
      <w:r>
        <w:t>Repetition Tag 5</w:t>
      </w:r>
    </w:p>
    <w:p w:rsidR="007145AA" w:rsidRDefault="007145AA" w:rsidP="0013660F">
      <w:pPr>
        <w:ind w:right="-852"/>
      </w:pPr>
    </w:p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9B4B91" w:rsidP="002314FE">
            <w:pPr>
              <w:spacing w:before="120"/>
            </w:pPr>
            <w:r>
              <w:t>3.03.2017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9B4B91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9B4B91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9B4B91" w:rsidP="002314FE">
            <w:pPr>
              <w:spacing w:before="120"/>
            </w:pPr>
            <w:r>
              <w:t>Lehrer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9B4B91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F1168C" w:rsidP="002314FE">
            <w:pPr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F1168C" w:rsidP="002314FE">
            <w:pPr>
              <w:spacing w:before="120"/>
            </w:pPr>
            <w:r>
              <w:t>Autor</w:t>
            </w:r>
          </w:p>
        </w:tc>
      </w:tr>
      <w:tr w:rsidR="009B4B91" w:rsidTr="001E13E3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9B4B91" w:rsidRDefault="009B4B91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9B4B91" w:rsidRPr="008B3DF7" w:rsidRDefault="009B4B91" w:rsidP="002314FE">
            <w:pPr>
              <w:spacing w:before="120"/>
            </w:pPr>
          </w:p>
        </w:tc>
        <w:tc>
          <w:tcPr>
            <w:tcW w:w="284" w:type="dxa"/>
          </w:tcPr>
          <w:p w:rsidR="009B4B91" w:rsidRDefault="009B4B91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9B4B91" w:rsidRPr="008B3DF7" w:rsidRDefault="009B4B91" w:rsidP="002314FE">
            <w:pPr>
              <w:spacing w:before="120"/>
            </w:pPr>
            <w:r>
              <w:t>werner informatik &amp; elektronik</w:t>
            </w:r>
          </w:p>
        </w:tc>
      </w:tr>
    </w:tbl>
    <w:p w:rsidR="008B3DF7" w:rsidRDefault="008B3DF7" w:rsidP="0013660F">
      <w:pPr>
        <w:pStyle w:val="TabelleLabel"/>
        <w:ind w:right="-852"/>
      </w:pPr>
    </w:p>
    <w:p w:rsidR="00BD39B6" w:rsidRDefault="00BD39B6" w:rsidP="008E0A21">
      <w:pPr>
        <w:ind w:left="567" w:right="-852"/>
      </w:pPr>
      <w:r>
        <w:br w:type="page"/>
      </w:r>
    </w:p>
    <w:p w:rsidR="00CA1A6B" w:rsidRDefault="00CA1A6B" w:rsidP="00CA1A6B">
      <w:pPr>
        <w:pStyle w:val="berschrift1"/>
      </w:pPr>
      <w:r>
        <w:lastRenderedPageBreak/>
        <w:t>Repetition Testen</w:t>
      </w:r>
    </w:p>
    <w:p w:rsidR="00CA1A6B" w:rsidRDefault="00CA1A6B" w:rsidP="00CA1A6B">
      <w:pPr>
        <w:pStyle w:val="Listenabsatz"/>
        <w:numPr>
          <w:ilvl w:val="0"/>
          <w:numId w:val="28"/>
        </w:numPr>
        <w:ind w:right="-852"/>
      </w:pPr>
      <w:r>
        <w:t>erkläre black box Test</w:t>
      </w:r>
    </w:p>
    <w:p w:rsidR="00CA1A6B" w:rsidRDefault="00CA1A6B" w:rsidP="00CA1A6B">
      <w:pPr>
        <w:pStyle w:val="Listenabsatz"/>
        <w:numPr>
          <w:ilvl w:val="1"/>
          <w:numId w:val="28"/>
        </w:numPr>
        <w:ind w:right="-852"/>
      </w:pPr>
      <w:r>
        <w:t>gegeben Eingabe, verifiziere Ausgabe</w:t>
      </w:r>
    </w:p>
    <w:p w:rsidR="00CA1A6B" w:rsidRDefault="00CA1A6B" w:rsidP="00CA1A6B">
      <w:pPr>
        <w:pStyle w:val="Listenabsatz"/>
        <w:numPr>
          <w:ilvl w:val="0"/>
          <w:numId w:val="28"/>
        </w:numPr>
        <w:ind w:right="-852"/>
      </w:pPr>
      <w:r>
        <w:t>erkläre JUnit</w:t>
      </w:r>
    </w:p>
    <w:p w:rsidR="00CA1A6B" w:rsidRDefault="00CA1A6B" w:rsidP="00CA1A6B">
      <w:pPr>
        <w:pStyle w:val="Listenabsatz"/>
        <w:numPr>
          <w:ilvl w:val="1"/>
          <w:numId w:val="28"/>
        </w:numPr>
        <w:ind w:right="-852"/>
      </w:pPr>
      <w:r>
        <w:t>Tool der Wahl in Java</w:t>
      </w:r>
    </w:p>
    <w:p w:rsidR="00CA1A6B" w:rsidRDefault="00CA1A6B" w:rsidP="00CA1A6B">
      <w:pPr>
        <w:pStyle w:val="Listenabsatz"/>
        <w:numPr>
          <w:ilvl w:val="0"/>
          <w:numId w:val="28"/>
        </w:numPr>
        <w:ind w:right="-852"/>
      </w:pPr>
      <w:r>
        <w:t>erkläre TDD (test driven developement)</w:t>
      </w:r>
    </w:p>
    <w:p w:rsidR="00CA1A6B" w:rsidRDefault="00CA1A6B" w:rsidP="00CA1A6B">
      <w:pPr>
        <w:pStyle w:val="Listenabsatz"/>
        <w:numPr>
          <w:ilvl w:val="1"/>
          <w:numId w:val="28"/>
        </w:numPr>
        <w:ind w:right="-852"/>
      </w:pPr>
      <w:r>
        <w:t>erst Tests, dann Code</w:t>
      </w:r>
    </w:p>
    <w:p w:rsidR="00CA1A6B" w:rsidRDefault="00CA1A6B" w:rsidP="00CA1A6B">
      <w:pPr>
        <w:ind w:right="-852"/>
      </w:pPr>
    </w:p>
    <w:p w:rsidR="00CA1A6B" w:rsidRDefault="00CA1A6B" w:rsidP="008E0A21">
      <w:pPr>
        <w:ind w:left="567" w:right="-852"/>
      </w:pPr>
      <w:r>
        <w:t>Dann das Problem besprechen mittels Zeichnung an der Tafel. (Achtung, Mathematik ist ein rotes Tuch)</w:t>
      </w:r>
    </w:p>
    <w:p w:rsidR="00B7409F" w:rsidRDefault="00B7409F" w:rsidP="008E0A21">
      <w:pPr>
        <w:ind w:left="567" w:right="-852"/>
      </w:pPr>
      <w:r>
        <w:rPr>
          <w:noProof/>
          <w:lang w:eastAsia="de-CH"/>
        </w:rPr>
        <w:drawing>
          <wp:inline distT="0" distB="0" distL="0" distR="0">
            <wp:extent cx="5753100" cy="323215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A6B" w:rsidRDefault="003E0D25" w:rsidP="003E0D25">
      <w:pPr>
        <w:pStyle w:val="berschrift2"/>
      </w:pPr>
      <w:r>
        <w:t>Aufgabestellung konkretisieren</w:t>
      </w:r>
    </w:p>
    <w:p w:rsidR="003E0D25" w:rsidRDefault="003E0D25" w:rsidP="00CA1A6B">
      <w:pPr>
        <w:ind w:right="-852"/>
      </w:pPr>
      <w:r>
        <w:t xml:space="preserve">Die Funktion soll die korrekten Werte berechnen ausser an der Stelle 0 wo sie undefiniert ist. Für den Eingabewert 0 soll eine Exception vom Typ </w:t>
      </w:r>
      <w:r w:rsidRPr="003E0D25">
        <w:t>DivisionByZeroException</w:t>
      </w:r>
      <w:r>
        <w:t xml:space="preserve"> geworfen werden. Diese Funktionalität soll sowohl für Ganzzahlen als auch für Gleitkommazahlen erhältlich sein.</w:t>
      </w:r>
    </w:p>
    <w:p w:rsidR="003E0D25" w:rsidRDefault="003E0D25" w:rsidP="003E0D25">
      <w:pPr>
        <w:pStyle w:val="berschrift2"/>
      </w:pPr>
      <w:r>
        <w:t>Implementieren</w:t>
      </w:r>
    </w:p>
    <w:p w:rsidR="003E1AC7" w:rsidRDefault="00AE55B8" w:rsidP="00AE55B8">
      <w:r>
        <w:t>Erst dem R</w:t>
      </w:r>
      <w:r w:rsidR="003E1AC7">
        <w:t>umpf der Klasse implementieren:</w:t>
      </w:r>
    </w:p>
    <w:p w:rsidR="003E1AC7" w:rsidRDefault="003E1AC7" w:rsidP="003E1AC7">
      <w:pPr>
        <w:pStyle w:val="Listenabsatz"/>
        <w:numPr>
          <w:ilvl w:val="0"/>
          <w:numId w:val="29"/>
        </w:numPr>
      </w:pPr>
      <w:r>
        <w:t>erkläre overloading</w:t>
      </w:r>
    </w:p>
    <w:p w:rsidR="003E1AC7" w:rsidRDefault="003E1AC7" w:rsidP="00AE55B8"/>
    <w:p w:rsidR="00AE55B8" w:rsidRPr="00AE55B8" w:rsidRDefault="00AE55B8" w:rsidP="00AE55B8">
      <w:pPr>
        <w:pStyle w:val="Code"/>
      </w:pPr>
      <w:r w:rsidRPr="00AE55B8">
        <w:t>/**</w:t>
      </w:r>
    </w:p>
    <w:p w:rsidR="00AE55B8" w:rsidRPr="00AE55B8" w:rsidRDefault="00AE55B8" w:rsidP="00AE55B8">
      <w:pPr>
        <w:pStyle w:val="Code"/>
      </w:pPr>
      <w:r w:rsidRPr="00AE55B8">
        <w:t xml:space="preserve"> * Class containing overloaded divider functions for testing</w:t>
      </w:r>
    </w:p>
    <w:p w:rsidR="00AE55B8" w:rsidRPr="00AE55B8" w:rsidRDefault="00AE55B8" w:rsidP="00AE55B8">
      <w:pPr>
        <w:pStyle w:val="Code"/>
      </w:pPr>
      <w:r w:rsidRPr="00AE55B8">
        <w:lastRenderedPageBreak/>
        <w:t xml:space="preserve"> */</w:t>
      </w:r>
    </w:p>
    <w:p w:rsidR="00AE55B8" w:rsidRPr="00AE55B8" w:rsidRDefault="00AE55B8" w:rsidP="00AE55B8">
      <w:pPr>
        <w:pStyle w:val="Code"/>
      </w:pPr>
      <w:r w:rsidRPr="00AE55B8">
        <w:t>public class Function {</w:t>
      </w:r>
    </w:p>
    <w:p w:rsidR="00AE55B8" w:rsidRPr="00AE55B8" w:rsidRDefault="00AE55B8" w:rsidP="00AE55B8">
      <w:pPr>
        <w:pStyle w:val="Code"/>
      </w:pPr>
      <w:r w:rsidRPr="00AE55B8">
        <w:tab/>
      </w:r>
    </w:p>
    <w:p w:rsidR="00AE55B8" w:rsidRPr="00AE55B8" w:rsidRDefault="00AE55B8" w:rsidP="00AE55B8">
      <w:pPr>
        <w:pStyle w:val="Code"/>
      </w:pPr>
      <w:r w:rsidRPr="00AE55B8">
        <w:tab/>
        <w:t>/**</w:t>
      </w:r>
    </w:p>
    <w:p w:rsidR="00AE55B8" w:rsidRPr="00AE55B8" w:rsidRDefault="00AE55B8" w:rsidP="00AE55B8">
      <w:pPr>
        <w:pStyle w:val="Code"/>
      </w:pPr>
      <w:r w:rsidRPr="00AE55B8">
        <w:tab/>
        <w:t xml:space="preserve"> * @param x divisor</w:t>
      </w:r>
    </w:p>
    <w:p w:rsidR="00AE55B8" w:rsidRPr="00AE55B8" w:rsidRDefault="00AE55B8" w:rsidP="00AE55B8">
      <w:pPr>
        <w:pStyle w:val="Code"/>
      </w:pPr>
      <w:r w:rsidRPr="00AE55B8">
        <w:tab/>
        <w:t xml:space="preserve"> * @return f(x) = 1/x if x != 0, throw an DivisionByZeroException otherwise</w:t>
      </w:r>
    </w:p>
    <w:p w:rsidR="00AE55B8" w:rsidRPr="00AE55B8" w:rsidRDefault="00AE55B8" w:rsidP="00AE55B8">
      <w:pPr>
        <w:pStyle w:val="Code"/>
      </w:pPr>
      <w:r w:rsidRPr="00AE55B8">
        <w:tab/>
        <w:t xml:space="preserve"> */</w:t>
      </w:r>
    </w:p>
    <w:p w:rsidR="00AE55B8" w:rsidRPr="00AE55B8" w:rsidRDefault="00AE55B8" w:rsidP="00AE55B8">
      <w:pPr>
        <w:pStyle w:val="Code"/>
      </w:pPr>
      <w:r w:rsidRPr="00AE55B8">
        <w:tab/>
        <w:t>public static int divide(int x) {</w:t>
      </w:r>
    </w:p>
    <w:p w:rsidR="00AE55B8" w:rsidRPr="00AE55B8" w:rsidRDefault="00AE55B8" w:rsidP="00AE55B8">
      <w:pPr>
        <w:pStyle w:val="Code"/>
      </w:pPr>
      <w:r>
        <w:tab/>
      </w:r>
      <w:r>
        <w:tab/>
        <w:t>return 0</w:t>
      </w:r>
      <w:r w:rsidRPr="00AE55B8">
        <w:t>;</w:t>
      </w:r>
    </w:p>
    <w:p w:rsidR="00AE55B8" w:rsidRPr="00AE55B8" w:rsidRDefault="00AE55B8" w:rsidP="00AE55B8">
      <w:pPr>
        <w:pStyle w:val="Code"/>
      </w:pPr>
      <w:r w:rsidRPr="00AE55B8">
        <w:tab/>
        <w:t>}</w:t>
      </w:r>
    </w:p>
    <w:p w:rsidR="00AE55B8" w:rsidRPr="00AE55B8" w:rsidRDefault="00AE55B8" w:rsidP="00AE55B8">
      <w:pPr>
        <w:pStyle w:val="Code"/>
      </w:pPr>
      <w:r w:rsidRPr="00AE55B8">
        <w:tab/>
      </w:r>
    </w:p>
    <w:p w:rsidR="00AE55B8" w:rsidRPr="00AE55B8" w:rsidRDefault="00AE55B8" w:rsidP="00AE55B8">
      <w:pPr>
        <w:pStyle w:val="Code"/>
      </w:pPr>
      <w:r w:rsidRPr="00AE55B8">
        <w:tab/>
        <w:t>/**</w:t>
      </w:r>
    </w:p>
    <w:p w:rsidR="00AE55B8" w:rsidRPr="00AE55B8" w:rsidRDefault="00AE55B8" w:rsidP="00AE55B8">
      <w:pPr>
        <w:pStyle w:val="Code"/>
      </w:pPr>
      <w:r w:rsidRPr="00AE55B8">
        <w:tab/>
        <w:t xml:space="preserve"> * @param x divisor</w:t>
      </w:r>
    </w:p>
    <w:p w:rsidR="00AE55B8" w:rsidRPr="00AE55B8" w:rsidRDefault="00AE55B8" w:rsidP="00AE55B8">
      <w:pPr>
        <w:pStyle w:val="Code"/>
      </w:pPr>
      <w:r w:rsidRPr="00AE55B8">
        <w:tab/>
        <w:t xml:space="preserve"> * @return f(x) = 1/x if x != 0.0, throw an DivisionByZeroException otherwise</w:t>
      </w:r>
    </w:p>
    <w:p w:rsidR="00AE55B8" w:rsidRPr="00AE55B8" w:rsidRDefault="00AE55B8" w:rsidP="00AE55B8">
      <w:pPr>
        <w:pStyle w:val="Code"/>
      </w:pPr>
      <w:r w:rsidRPr="00AE55B8">
        <w:tab/>
        <w:t xml:space="preserve"> */</w:t>
      </w:r>
    </w:p>
    <w:p w:rsidR="00AE55B8" w:rsidRPr="00AE55B8" w:rsidRDefault="00AE55B8" w:rsidP="00AE55B8">
      <w:pPr>
        <w:pStyle w:val="Code"/>
      </w:pPr>
      <w:r w:rsidRPr="00AE55B8">
        <w:tab/>
        <w:t>public static double divide(double x) {</w:t>
      </w:r>
    </w:p>
    <w:p w:rsidR="00AE55B8" w:rsidRPr="00867C21" w:rsidRDefault="00AE55B8" w:rsidP="00AE55B8">
      <w:pPr>
        <w:pStyle w:val="Code"/>
      </w:pPr>
      <w:r>
        <w:tab/>
      </w:r>
      <w:r>
        <w:tab/>
      </w:r>
      <w:r w:rsidRPr="00867C21">
        <w:t>return 0.0;</w:t>
      </w:r>
    </w:p>
    <w:p w:rsidR="00AE55B8" w:rsidRPr="00867C21" w:rsidRDefault="00AE55B8" w:rsidP="00AE55B8">
      <w:pPr>
        <w:pStyle w:val="Code"/>
      </w:pPr>
      <w:r w:rsidRPr="00867C21">
        <w:tab/>
        <w:t>}</w:t>
      </w:r>
    </w:p>
    <w:p w:rsidR="00AE55B8" w:rsidRPr="00867C21" w:rsidRDefault="00AE55B8" w:rsidP="00AE55B8">
      <w:pPr>
        <w:pStyle w:val="Code"/>
      </w:pPr>
      <w:r w:rsidRPr="00867C21">
        <w:t>}</w:t>
      </w:r>
    </w:p>
    <w:p w:rsidR="003E1AC7" w:rsidRPr="00867C21" w:rsidRDefault="003E1AC7" w:rsidP="003E0D25">
      <w:pPr>
        <w:rPr>
          <w:lang w:val="fr-CH"/>
        </w:rPr>
      </w:pPr>
    </w:p>
    <w:p w:rsidR="003E1AC7" w:rsidRPr="003E1AC7" w:rsidRDefault="003E1AC7" w:rsidP="003E1AC7">
      <w:pPr>
        <w:pStyle w:val="Code"/>
      </w:pPr>
      <w:r w:rsidRPr="003E1AC7">
        <w:t>public class DivisionByZeroException extends RuntimeException {</w:t>
      </w:r>
    </w:p>
    <w:p w:rsidR="003E1AC7" w:rsidRPr="003E1AC7" w:rsidRDefault="003E1AC7" w:rsidP="003E1AC7">
      <w:pPr>
        <w:pStyle w:val="Code"/>
      </w:pPr>
      <w:r w:rsidRPr="003E1AC7">
        <w:tab/>
      </w:r>
    </w:p>
    <w:p w:rsidR="003E1AC7" w:rsidRPr="003E1AC7" w:rsidRDefault="003E1AC7" w:rsidP="003E1AC7">
      <w:pPr>
        <w:pStyle w:val="Code"/>
      </w:pPr>
      <w:r w:rsidRPr="003E1AC7">
        <w:tab/>
        <w:t>public DivisionByZeroException() {}</w:t>
      </w:r>
    </w:p>
    <w:p w:rsidR="003E1AC7" w:rsidRPr="003E1AC7" w:rsidRDefault="003E1AC7" w:rsidP="003E1AC7">
      <w:pPr>
        <w:pStyle w:val="Code"/>
      </w:pPr>
      <w:r w:rsidRPr="003E1AC7">
        <w:tab/>
      </w:r>
    </w:p>
    <w:p w:rsidR="003E1AC7" w:rsidRPr="003E1AC7" w:rsidRDefault="003E1AC7" w:rsidP="003E1AC7">
      <w:pPr>
        <w:pStyle w:val="Code"/>
      </w:pPr>
      <w:r w:rsidRPr="003E1AC7">
        <w:tab/>
        <w:t>public DivisionByZeroException(String msg) {</w:t>
      </w:r>
    </w:p>
    <w:p w:rsidR="003E1AC7" w:rsidRPr="00867C21" w:rsidRDefault="003E1AC7" w:rsidP="003E1AC7">
      <w:pPr>
        <w:pStyle w:val="Code"/>
        <w:rPr>
          <w:lang w:val="de-CH"/>
        </w:rPr>
      </w:pPr>
      <w:r w:rsidRPr="003E1AC7">
        <w:tab/>
      </w:r>
      <w:r w:rsidRPr="003E1AC7">
        <w:tab/>
      </w:r>
      <w:r w:rsidRPr="00867C21">
        <w:rPr>
          <w:lang w:val="de-CH"/>
        </w:rPr>
        <w:t>super(msg);</w:t>
      </w:r>
    </w:p>
    <w:p w:rsidR="003E1AC7" w:rsidRPr="00867C21" w:rsidRDefault="003E1AC7" w:rsidP="003E1AC7">
      <w:pPr>
        <w:pStyle w:val="Code"/>
        <w:rPr>
          <w:lang w:val="de-CH"/>
        </w:rPr>
      </w:pPr>
      <w:r w:rsidRPr="00867C21">
        <w:rPr>
          <w:lang w:val="de-CH"/>
        </w:rPr>
        <w:tab/>
        <w:t>}</w:t>
      </w:r>
    </w:p>
    <w:p w:rsidR="003E1AC7" w:rsidRPr="00867C21" w:rsidRDefault="003E1AC7" w:rsidP="003E1AC7">
      <w:pPr>
        <w:pStyle w:val="Code"/>
        <w:rPr>
          <w:lang w:val="de-CH"/>
        </w:rPr>
      </w:pPr>
      <w:r w:rsidRPr="00867C21">
        <w:rPr>
          <w:lang w:val="de-CH"/>
        </w:rPr>
        <w:t>}</w:t>
      </w:r>
    </w:p>
    <w:p w:rsidR="003E1AC7" w:rsidRDefault="003E1AC7" w:rsidP="00CA1A6B">
      <w:pPr>
        <w:ind w:right="-852"/>
      </w:pPr>
    </w:p>
    <w:p w:rsidR="003E0D25" w:rsidRDefault="00510029" w:rsidP="00CA1A6B">
      <w:pPr>
        <w:ind w:right="-852"/>
      </w:pPr>
      <w:r>
        <w:t>Erst</w:t>
      </w:r>
      <w:r w:rsidR="003E1AC7">
        <w:t xml:space="preserve"> die Testklasse</w:t>
      </w:r>
      <w:r>
        <w:t xml:space="preserve"> für gültige Werte </w:t>
      </w:r>
      <w:r w:rsidR="003E1AC7">
        <w:t xml:space="preserve"> schreiben:</w:t>
      </w:r>
    </w:p>
    <w:p w:rsidR="003E1AC7" w:rsidRDefault="003E1AC7" w:rsidP="003E1AC7">
      <w:pPr>
        <w:pStyle w:val="Listenabsatz"/>
        <w:numPr>
          <w:ilvl w:val="0"/>
          <w:numId w:val="29"/>
        </w:numPr>
        <w:ind w:right="-852"/>
      </w:pPr>
      <w:r>
        <w:t>erkläre Aufbau: Eigener Source Ordner (tstScr) aber dasselbe Package</w:t>
      </w:r>
    </w:p>
    <w:p w:rsidR="003E1AC7" w:rsidRDefault="003E1AC7" w:rsidP="003E1AC7">
      <w:pPr>
        <w:pStyle w:val="Listenabsatz"/>
        <w:numPr>
          <w:ilvl w:val="0"/>
          <w:numId w:val="29"/>
        </w:numPr>
        <w:ind w:right="-852"/>
      </w:pPr>
      <w:r>
        <w:t>erkläre @Test</w:t>
      </w:r>
    </w:p>
    <w:p w:rsidR="003E1AC7" w:rsidRDefault="003E1AC7" w:rsidP="003E1AC7">
      <w:pPr>
        <w:pStyle w:val="Listenabsatz"/>
        <w:numPr>
          <w:ilvl w:val="0"/>
          <w:numId w:val="29"/>
        </w:numPr>
        <w:ind w:right="-852"/>
      </w:pPr>
      <w:r>
        <w:t>erkläre assertXxxx(erwartet, berechnet)</w:t>
      </w:r>
    </w:p>
    <w:p w:rsidR="003E1AC7" w:rsidRDefault="00184E6F" w:rsidP="003E1AC7">
      <w:pPr>
        <w:pStyle w:val="Listenabsatz"/>
        <w:numPr>
          <w:ilvl w:val="0"/>
          <w:numId w:val="29"/>
        </w:numPr>
        <w:ind w:right="-852"/>
      </w:pPr>
      <w:r>
        <w:t>erklär</w:t>
      </w:r>
      <w:r w:rsidR="003E1AC7">
        <w:t>e Idee Eingabe- und Resultat-Array</w:t>
      </w:r>
    </w:p>
    <w:p w:rsidR="003E1AC7" w:rsidRPr="003E1AC7" w:rsidRDefault="003E1AC7" w:rsidP="003E1AC7">
      <w:pPr>
        <w:pStyle w:val="Code"/>
      </w:pPr>
      <w:r w:rsidRPr="003E1AC7">
        <w:t>/**</w:t>
      </w:r>
    </w:p>
    <w:p w:rsidR="003E1AC7" w:rsidRPr="003E1AC7" w:rsidRDefault="003E1AC7" w:rsidP="003E1AC7">
      <w:pPr>
        <w:pStyle w:val="Code"/>
      </w:pPr>
      <w:r w:rsidRPr="003E1AC7">
        <w:t xml:space="preserve"> * Test for normal (good) values</w:t>
      </w:r>
    </w:p>
    <w:p w:rsidR="003E1AC7" w:rsidRPr="003E1AC7" w:rsidRDefault="003E1AC7" w:rsidP="003E1AC7">
      <w:pPr>
        <w:pStyle w:val="Code"/>
      </w:pPr>
      <w:r w:rsidRPr="003E1AC7">
        <w:t xml:space="preserve"> */</w:t>
      </w:r>
    </w:p>
    <w:p w:rsidR="003E1AC7" w:rsidRPr="003E1AC7" w:rsidRDefault="003E1AC7" w:rsidP="003E1AC7">
      <w:pPr>
        <w:pStyle w:val="Code"/>
      </w:pPr>
      <w:r w:rsidRPr="003E1AC7">
        <w:t>public class FunctionTest {</w:t>
      </w:r>
    </w:p>
    <w:p w:rsidR="003E1AC7" w:rsidRPr="003E1AC7" w:rsidRDefault="003E1AC7" w:rsidP="003E1AC7">
      <w:pPr>
        <w:pStyle w:val="Code"/>
      </w:pPr>
    </w:p>
    <w:p w:rsidR="003E1AC7" w:rsidRPr="003E1AC7" w:rsidRDefault="003E1AC7" w:rsidP="003E1AC7">
      <w:pPr>
        <w:pStyle w:val="Code"/>
      </w:pPr>
      <w:r w:rsidRPr="003E1AC7">
        <w:tab/>
        <w:t>@Test</w:t>
      </w:r>
    </w:p>
    <w:p w:rsidR="003E1AC7" w:rsidRPr="003E1AC7" w:rsidRDefault="003E1AC7" w:rsidP="003E1AC7">
      <w:pPr>
        <w:pStyle w:val="Code"/>
      </w:pPr>
      <w:r w:rsidRPr="003E1AC7">
        <w:tab/>
        <w:t>public void test_f_int() {</w:t>
      </w:r>
    </w:p>
    <w:p w:rsidR="003E1AC7" w:rsidRPr="00867C21" w:rsidRDefault="003E1AC7" w:rsidP="003E1AC7">
      <w:pPr>
        <w:pStyle w:val="Code"/>
        <w:rPr>
          <w:lang w:val="de-CH"/>
        </w:rPr>
      </w:pPr>
      <w:r w:rsidRPr="003E1AC7">
        <w:tab/>
      </w:r>
      <w:r w:rsidRPr="003E1AC7">
        <w:tab/>
      </w:r>
      <w:r w:rsidRPr="00867C21">
        <w:rPr>
          <w:lang w:val="de-CH"/>
        </w:rPr>
        <w:t>// Define some test values around zero</w:t>
      </w:r>
    </w:p>
    <w:p w:rsidR="003E1AC7" w:rsidRPr="00867C21" w:rsidRDefault="003E1AC7" w:rsidP="003E1AC7">
      <w:pPr>
        <w:pStyle w:val="Code"/>
        <w:rPr>
          <w:lang w:val="de-CH"/>
        </w:rPr>
      </w:pPr>
      <w:r w:rsidRPr="00867C21">
        <w:rPr>
          <w:lang w:val="de-CH"/>
        </w:rPr>
        <w:tab/>
      </w:r>
      <w:r w:rsidRPr="00867C21">
        <w:rPr>
          <w:lang w:val="de-CH"/>
        </w:rPr>
        <w:tab/>
        <w:t>// and their proper results</w:t>
      </w:r>
    </w:p>
    <w:p w:rsidR="003E1AC7" w:rsidRPr="003E1AC7" w:rsidRDefault="003E1AC7" w:rsidP="003E1AC7">
      <w:pPr>
        <w:pStyle w:val="Code"/>
      </w:pPr>
      <w:r w:rsidRPr="00867C21">
        <w:rPr>
          <w:lang w:val="de-CH"/>
        </w:rPr>
        <w:tab/>
      </w:r>
      <w:r w:rsidRPr="00867C21">
        <w:rPr>
          <w:lang w:val="de-CH"/>
        </w:rPr>
        <w:tab/>
      </w:r>
      <w:r w:rsidRPr="003E1AC7">
        <w:t>int in[]  = {-2, -1, 1, 2};</w:t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  <w:t>int out[] = { 0, -1, 1, 0};</w:t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  <w:t>// Assert that the expected value equals the calculated value</w:t>
      </w:r>
    </w:p>
    <w:p w:rsidR="003E1AC7" w:rsidRPr="00867C21" w:rsidRDefault="003E1AC7" w:rsidP="003E1AC7">
      <w:pPr>
        <w:pStyle w:val="Code"/>
        <w:rPr>
          <w:lang w:val="de-CH"/>
        </w:rPr>
      </w:pPr>
      <w:r w:rsidRPr="003E1AC7">
        <w:tab/>
      </w:r>
      <w:r w:rsidRPr="003E1AC7">
        <w:tab/>
      </w:r>
      <w:r w:rsidRPr="00867C21">
        <w:rPr>
          <w:lang w:val="de-CH"/>
        </w:rPr>
        <w:t>for (int i = 0; i &lt; in.length; ++i) {</w:t>
      </w:r>
    </w:p>
    <w:p w:rsidR="003E1AC7" w:rsidRPr="003E1AC7" w:rsidRDefault="003E1AC7" w:rsidP="003E1AC7">
      <w:pPr>
        <w:pStyle w:val="Code"/>
      </w:pPr>
      <w:r w:rsidRPr="00867C21">
        <w:rPr>
          <w:lang w:val="de-CH"/>
        </w:rPr>
        <w:tab/>
      </w:r>
      <w:r w:rsidRPr="00867C21">
        <w:rPr>
          <w:lang w:val="de-CH"/>
        </w:rPr>
        <w:tab/>
      </w:r>
      <w:r w:rsidRPr="00867C21">
        <w:rPr>
          <w:lang w:val="de-CH"/>
        </w:rPr>
        <w:tab/>
      </w:r>
      <w:r w:rsidRPr="003E1AC7">
        <w:t>assertEquals(out[i], Function.divide(in[i]));</w:t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  <w:t>}</w:t>
      </w:r>
    </w:p>
    <w:p w:rsidR="003E1AC7" w:rsidRPr="003E1AC7" w:rsidRDefault="003E1AC7" w:rsidP="003E1AC7">
      <w:pPr>
        <w:pStyle w:val="Code"/>
      </w:pPr>
      <w:r w:rsidRPr="003E1AC7">
        <w:lastRenderedPageBreak/>
        <w:tab/>
        <w:t>}</w:t>
      </w:r>
    </w:p>
    <w:p w:rsidR="003E1AC7" w:rsidRPr="003E1AC7" w:rsidRDefault="003E1AC7" w:rsidP="003E1AC7">
      <w:pPr>
        <w:pStyle w:val="Code"/>
      </w:pPr>
      <w:r w:rsidRPr="003E1AC7">
        <w:tab/>
      </w:r>
    </w:p>
    <w:p w:rsidR="003E1AC7" w:rsidRPr="003E1AC7" w:rsidRDefault="003E1AC7" w:rsidP="003E1AC7">
      <w:pPr>
        <w:pStyle w:val="Code"/>
      </w:pPr>
      <w:r w:rsidRPr="003E1AC7">
        <w:tab/>
        <w:t>@Test</w:t>
      </w:r>
    </w:p>
    <w:p w:rsidR="003E1AC7" w:rsidRPr="003E1AC7" w:rsidRDefault="003E1AC7" w:rsidP="003E1AC7">
      <w:pPr>
        <w:pStyle w:val="Code"/>
      </w:pPr>
      <w:r w:rsidRPr="003E1AC7">
        <w:tab/>
        <w:t>public void test_f_double() {</w:t>
      </w:r>
    </w:p>
    <w:p w:rsidR="003E1AC7" w:rsidRPr="00867C21" w:rsidRDefault="003E1AC7" w:rsidP="003E1AC7">
      <w:pPr>
        <w:pStyle w:val="Code"/>
        <w:rPr>
          <w:lang w:val="de-CH"/>
        </w:rPr>
      </w:pPr>
      <w:r w:rsidRPr="003E1AC7">
        <w:tab/>
      </w:r>
      <w:r w:rsidRPr="003E1AC7">
        <w:tab/>
      </w:r>
      <w:r w:rsidRPr="00867C21">
        <w:rPr>
          <w:lang w:val="de-CH"/>
        </w:rPr>
        <w:t>// Define some test values around zero</w:t>
      </w:r>
    </w:p>
    <w:p w:rsidR="003E1AC7" w:rsidRPr="00867C21" w:rsidRDefault="003E1AC7" w:rsidP="003E1AC7">
      <w:pPr>
        <w:pStyle w:val="Code"/>
        <w:rPr>
          <w:lang w:val="de-CH"/>
        </w:rPr>
      </w:pPr>
      <w:r w:rsidRPr="00867C21">
        <w:rPr>
          <w:lang w:val="de-CH"/>
        </w:rPr>
        <w:tab/>
      </w:r>
      <w:r w:rsidRPr="00867C21">
        <w:rPr>
          <w:lang w:val="de-CH"/>
        </w:rPr>
        <w:tab/>
        <w:t>// and their proper results</w:t>
      </w:r>
    </w:p>
    <w:p w:rsidR="003E1AC7" w:rsidRPr="003E1AC7" w:rsidRDefault="003E1AC7" w:rsidP="003E1AC7">
      <w:pPr>
        <w:pStyle w:val="Code"/>
      </w:pPr>
      <w:r w:rsidRPr="00867C21">
        <w:rPr>
          <w:lang w:val="de-CH"/>
        </w:rPr>
        <w:tab/>
      </w:r>
      <w:r w:rsidRPr="00867C21">
        <w:rPr>
          <w:lang w:val="de-CH"/>
        </w:rPr>
        <w:tab/>
      </w:r>
      <w:r w:rsidRPr="003E1AC7">
        <w:t>double in[]  = {-2.0, -1.0, -0.5, -0.25, 0.25, 0.5, 1.0, 2.0};</w:t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  <w:t>double out[] = {-0.5, -1.0, -2.0, -4.00, 4.00, 2.0, 1.0, 0.5};</w:t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</w:r>
    </w:p>
    <w:p w:rsidR="003E1AC7" w:rsidRPr="003E1AC7" w:rsidRDefault="003E1AC7" w:rsidP="003E1AC7">
      <w:pPr>
        <w:pStyle w:val="Code"/>
      </w:pPr>
      <w:r w:rsidRPr="003E1AC7">
        <w:tab/>
      </w:r>
      <w:r w:rsidRPr="003E1AC7">
        <w:tab/>
        <w:t>// Assert that the expected value equals the calculated value</w:t>
      </w:r>
    </w:p>
    <w:p w:rsidR="003E1AC7" w:rsidRPr="00867C21" w:rsidRDefault="003E1AC7" w:rsidP="003E1AC7">
      <w:pPr>
        <w:pStyle w:val="Code"/>
        <w:rPr>
          <w:lang w:val="de-CH"/>
        </w:rPr>
      </w:pPr>
      <w:r w:rsidRPr="003E1AC7">
        <w:tab/>
      </w:r>
      <w:r w:rsidRPr="003E1AC7">
        <w:tab/>
      </w:r>
      <w:r w:rsidRPr="00867C21">
        <w:rPr>
          <w:lang w:val="de-CH"/>
        </w:rPr>
        <w:t>for (int i = 0; i &lt; in.length; ++i) {</w:t>
      </w:r>
    </w:p>
    <w:p w:rsidR="003E1AC7" w:rsidRPr="003E1AC7" w:rsidRDefault="003E1AC7" w:rsidP="003E1AC7">
      <w:pPr>
        <w:pStyle w:val="Code"/>
      </w:pPr>
      <w:r w:rsidRPr="00867C21">
        <w:rPr>
          <w:lang w:val="de-CH"/>
        </w:rPr>
        <w:tab/>
      </w:r>
      <w:r w:rsidRPr="00867C21">
        <w:rPr>
          <w:lang w:val="de-CH"/>
        </w:rPr>
        <w:tab/>
      </w:r>
      <w:r w:rsidRPr="00867C21">
        <w:rPr>
          <w:lang w:val="de-CH"/>
        </w:rPr>
        <w:tab/>
      </w:r>
      <w:r w:rsidRPr="003E1AC7">
        <w:t>assertEquals(out[i], Function.divide(in[i]), 0.001);</w:t>
      </w:r>
    </w:p>
    <w:p w:rsidR="003E1AC7" w:rsidRPr="00867C21" w:rsidRDefault="003E1AC7" w:rsidP="003E1AC7">
      <w:pPr>
        <w:pStyle w:val="Code"/>
        <w:rPr>
          <w:lang w:val="de-CH"/>
        </w:rPr>
      </w:pPr>
      <w:r w:rsidRPr="003E1AC7">
        <w:tab/>
      </w:r>
      <w:r w:rsidRPr="003E1AC7">
        <w:tab/>
      </w:r>
      <w:r w:rsidRPr="00867C21">
        <w:rPr>
          <w:lang w:val="de-CH"/>
        </w:rPr>
        <w:t>}</w:t>
      </w:r>
    </w:p>
    <w:p w:rsidR="003E1AC7" w:rsidRPr="00867C21" w:rsidRDefault="003E1AC7" w:rsidP="003E1AC7">
      <w:pPr>
        <w:pStyle w:val="Code"/>
        <w:rPr>
          <w:lang w:val="de-CH"/>
        </w:rPr>
      </w:pPr>
      <w:r w:rsidRPr="00867C21">
        <w:rPr>
          <w:lang w:val="de-CH"/>
        </w:rPr>
        <w:tab/>
        <w:t>}</w:t>
      </w:r>
    </w:p>
    <w:p w:rsidR="003E1AC7" w:rsidRPr="00867C21" w:rsidRDefault="003E1AC7" w:rsidP="003E1AC7">
      <w:pPr>
        <w:pStyle w:val="Code"/>
        <w:rPr>
          <w:lang w:val="de-CH"/>
        </w:rPr>
      </w:pPr>
      <w:r w:rsidRPr="00867C21">
        <w:rPr>
          <w:lang w:val="de-CH"/>
        </w:rPr>
        <w:t>}</w:t>
      </w:r>
    </w:p>
    <w:p w:rsidR="00B527FE" w:rsidRDefault="00B527FE" w:rsidP="00B527FE">
      <w:pPr>
        <w:ind w:right="-852"/>
      </w:pPr>
    </w:p>
    <w:p w:rsidR="00B527FE" w:rsidRDefault="00B527FE" w:rsidP="00B527FE">
      <w:pPr>
        <w:ind w:right="-852"/>
      </w:pPr>
      <w:r w:rsidRPr="00B527FE">
        <w:t xml:space="preserve">Dann </w:t>
      </w:r>
      <w:r>
        <w:t>die Testklasse für ungültige Werte  schreiben:</w:t>
      </w:r>
    </w:p>
    <w:p w:rsidR="003E1AC7" w:rsidRDefault="00B527FE" w:rsidP="00B527FE">
      <w:pPr>
        <w:pStyle w:val="Listenabsatz"/>
        <w:numPr>
          <w:ilvl w:val="0"/>
          <w:numId w:val="30"/>
        </w:numPr>
        <w:ind w:right="-852"/>
      </w:pPr>
      <w:r>
        <w:t>erkläre Trennung in Gute und schlechte Testfälle</w:t>
      </w:r>
    </w:p>
    <w:p w:rsidR="00B527FE" w:rsidRPr="00B527FE" w:rsidRDefault="00B527FE" w:rsidP="00B527FE">
      <w:pPr>
        <w:pStyle w:val="Listenabsatz"/>
        <w:numPr>
          <w:ilvl w:val="0"/>
          <w:numId w:val="30"/>
        </w:numPr>
        <w:ind w:right="-852"/>
      </w:pPr>
      <w:r>
        <w:t>erkläre @Test(expected=…)</w:t>
      </w:r>
    </w:p>
    <w:p w:rsidR="003E1AC7" w:rsidRPr="00B527FE" w:rsidRDefault="003E1AC7" w:rsidP="003E1AC7">
      <w:pPr>
        <w:pStyle w:val="Code"/>
        <w:rPr>
          <w:color w:val="auto"/>
          <w:lang w:val="de-CH"/>
        </w:rPr>
      </w:pPr>
      <w:r w:rsidRPr="00B527FE">
        <w:rPr>
          <w:lang w:val="de-CH"/>
        </w:rPr>
        <w:t>/**</w:t>
      </w:r>
    </w:p>
    <w:p w:rsidR="003E1AC7" w:rsidRPr="003E1AC7" w:rsidRDefault="003E1AC7" w:rsidP="003E1AC7">
      <w:pPr>
        <w:pStyle w:val="Code"/>
        <w:rPr>
          <w:color w:val="auto"/>
        </w:rPr>
      </w:pPr>
      <w:r w:rsidRPr="00B527FE">
        <w:rPr>
          <w:lang w:val="de-CH"/>
        </w:rPr>
        <w:t xml:space="preserve"> </w:t>
      </w:r>
      <w:r w:rsidRPr="003E1AC7">
        <w:t>* Test for invalid values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t xml:space="preserve"> */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b/>
          <w:bCs/>
          <w:color w:val="7F0055"/>
        </w:rPr>
        <w:t>public</w:t>
      </w:r>
      <w:r w:rsidRPr="003E1AC7">
        <w:rPr>
          <w:color w:val="000000"/>
        </w:rPr>
        <w:t xml:space="preserve"> </w:t>
      </w:r>
      <w:r w:rsidRPr="003E1AC7">
        <w:rPr>
          <w:b/>
          <w:bCs/>
          <w:color w:val="7F0055"/>
        </w:rPr>
        <w:t>class</w:t>
      </w:r>
      <w:r w:rsidRPr="003E1AC7">
        <w:rPr>
          <w:color w:val="000000"/>
        </w:rPr>
        <w:t xml:space="preserve"> FunctionExceptionTest {</w:t>
      </w:r>
    </w:p>
    <w:p w:rsidR="003E1AC7" w:rsidRPr="003E1AC7" w:rsidRDefault="003E1AC7" w:rsidP="003E1AC7">
      <w:pPr>
        <w:pStyle w:val="Code"/>
        <w:rPr>
          <w:color w:val="auto"/>
        </w:rPr>
      </w:pP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t>/** Test has to throw an DivisionByZeroException */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rPr>
          <w:color w:val="646464"/>
        </w:rPr>
        <w:t>@Test</w:t>
      </w:r>
      <w:r w:rsidRPr="003E1AC7">
        <w:rPr>
          <w:color w:val="000000"/>
        </w:rPr>
        <w:t>(expected=</w:t>
      </w:r>
      <w:r w:rsidRPr="003E1AC7">
        <w:rPr>
          <w:color w:val="000000"/>
          <w:highlight w:val="lightGray"/>
        </w:rPr>
        <w:t>DivisionByZeroException</w:t>
      </w:r>
      <w:r w:rsidRPr="003E1AC7">
        <w:rPr>
          <w:color w:val="000000"/>
        </w:rPr>
        <w:t>.</w:t>
      </w:r>
      <w:r w:rsidRPr="003E1AC7">
        <w:rPr>
          <w:b/>
          <w:bCs/>
          <w:color w:val="7F0055"/>
        </w:rPr>
        <w:t>class</w:t>
      </w:r>
      <w:r w:rsidRPr="003E1AC7">
        <w:rPr>
          <w:color w:val="000000"/>
        </w:rPr>
        <w:t>)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rPr>
          <w:b/>
          <w:bCs/>
          <w:color w:val="7F0055"/>
        </w:rPr>
        <w:t>public</w:t>
      </w:r>
      <w:r w:rsidRPr="003E1AC7">
        <w:rPr>
          <w:color w:val="000000"/>
        </w:rPr>
        <w:t xml:space="preserve"> </w:t>
      </w:r>
      <w:r w:rsidRPr="003E1AC7">
        <w:rPr>
          <w:b/>
          <w:bCs/>
          <w:color w:val="7F0055"/>
        </w:rPr>
        <w:t>void</w:t>
      </w:r>
      <w:r w:rsidRPr="003E1AC7">
        <w:rPr>
          <w:color w:val="000000"/>
        </w:rPr>
        <w:t xml:space="preserve"> test_f_int() {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rPr>
          <w:color w:val="000000"/>
        </w:rPr>
        <w:tab/>
        <w:t>Function.</w:t>
      </w:r>
      <w:r w:rsidRPr="003E1AC7">
        <w:rPr>
          <w:i/>
          <w:iCs/>
          <w:color w:val="000000"/>
        </w:rPr>
        <w:t>divide</w:t>
      </w:r>
      <w:r w:rsidRPr="003E1AC7">
        <w:rPr>
          <w:color w:val="000000"/>
        </w:rPr>
        <w:t>(0);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  <w:t>}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t>/** Test has to throw an DivisionByZeroException */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rPr>
          <w:color w:val="646464"/>
        </w:rPr>
        <w:t>@Test</w:t>
      </w:r>
      <w:r w:rsidRPr="003E1AC7">
        <w:rPr>
          <w:color w:val="000000"/>
        </w:rPr>
        <w:t>(expected=</w:t>
      </w:r>
      <w:r w:rsidRPr="003E1AC7">
        <w:rPr>
          <w:color w:val="000000"/>
          <w:highlight w:val="lightGray"/>
        </w:rPr>
        <w:t>DivisionByZeroException</w:t>
      </w:r>
      <w:r w:rsidRPr="003E1AC7">
        <w:rPr>
          <w:color w:val="000000"/>
        </w:rPr>
        <w:t>.</w:t>
      </w:r>
      <w:r w:rsidRPr="003E1AC7">
        <w:rPr>
          <w:b/>
          <w:bCs/>
          <w:color w:val="7F0055"/>
        </w:rPr>
        <w:t>class</w:t>
      </w:r>
      <w:r w:rsidRPr="003E1AC7">
        <w:rPr>
          <w:color w:val="000000"/>
        </w:rPr>
        <w:t>)</w:t>
      </w:r>
    </w:p>
    <w:p w:rsidR="003E1AC7" w:rsidRPr="003E1AC7" w:rsidRDefault="003E1AC7" w:rsidP="003E1AC7">
      <w:pPr>
        <w:pStyle w:val="Code"/>
        <w:rPr>
          <w:color w:val="auto"/>
        </w:rPr>
      </w:pPr>
      <w:r w:rsidRPr="003E1AC7">
        <w:rPr>
          <w:color w:val="000000"/>
        </w:rPr>
        <w:tab/>
      </w:r>
      <w:r w:rsidRPr="003E1AC7">
        <w:rPr>
          <w:b/>
          <w:bCs/>
          <w:color w:val="7F0055"/>
        </w:rPr>
        <w:t>public</w:t>
      </w:r>
      <w:r w:rsidRPr="003E1AC7">
        <w:rPr>
          <w:color w:val="000000"/>
        </w:rPr>
        <w:t xml:space="preserve"> </w:t>
      </w:r>
      <w:r w:rsidRPr="003E1AC7">
        <w:rPr>
          <w:b/>
          <w:bCs/>
          <w:color w:val="7F0055"/>
        </w:rPr>
        <w:t>void</w:t>
      </w:r>
      <w:r w:rsidRPr="003E1AC7">
        <w:rPr>
          <w:color w:val="000000"/>
        </w:rPr>
        <w:t xml:space="preserve"> test_f_double() {</w:t>
      </w:r>
    </w:p>
    <w:p w:rsidR="003E1AC7" w:rsidRPr="00867C21" w:rsidRDefault="003E1AC7" w:rsidP="003E1AC7">
      <w:pPr>
        <w:pStyle w:val="Code"/>
        <w:rPr>
          <w:color w:val="auto"/>
          <w:lang w:val="de-CH"/>
        </w:rPr>
      </w:pPr>
      <w:r w:rsidRPr="003E1AC7">
        <w:rPr>
          <w:color w:val="000000"/>
        </w:rPr>
        <w:tab/>
      </w:r>
      <w:r w:rsidRPr="003E1AC7">
        <w:rPr>
          <w:color w:val="000000"/>
        </w:rPr>
        <w:tab/>
      </w:r>
      <w:r w:rsidRPr="00867C21">
        <w:rPr>
          <w:color w:val="000000"/>
          <w:lang w:val="de-CH"/>
        </w:rPr>
        <w:t>Function.</w:t>
      </w:r>
      <w:r w:rsidRPr="00867C21">
        <w:rPr>
          <w:i/>
          <w:iCs/>
          <w:color w:val="000000"/>
          <w:lang w:val="de-CH"/>
        </w:rPr>
        <w:t>divide</w:t>
      </w:r>
      <w:r w:rsidRPr="00867C21">
        <w:rPr>
          <w:color w:val="000000"/>
          <w:lang w:val="de-CH"/>
        </w:rPr>
        <w:t>(0.0);</w:t>
      </w:r>
    </w:p>
    <w:p w:rsidR="003E1AC7" w:rsidRPr="00867C21" w:rsidRDefault="003E1AC7" w:rsidP="003E1AC7">
      <w:pPr>
        <w:pStyle w:val="Code"/>
        <w:rPr>
          <w:color w:val="auto"/>
          <w:lang w:val="de-CH"/>
        </w:rPr>
      </w:pPr>
      <w:r w:rsidRPr="00867C21">
        <w:rPr>
          <w:color w:val="000000"/>
          <w:lang w:val="de-CH"/>
        </w:rPr>
        <w:tab/>
        <w:t>}</w:t>
      </w:r>
    </w:p>
    <w:p w:rsidR="003E1AC7" w:rsidRPr="00867C21" w:rsidRDefault="003E1AC7" w:rsidP="003E1AC7">
      <w:pPr>
        <w:pStyle w:val="Code"/>
        <w:rPr>
          <w:color w:val="000000"/>
          <w:lang w:val="de-CH"/>
        </w:rPr>
      </w:pPr>
      <w:r w:rsidRPr="00867C21">
        <w:rPr>
          <w:color w:val="000000"/>
          <w:lang w:val="de-CH"/>
        </w:rPr>
        <w:t>}</w:t>
      </w:r>
    </w:p>
    <w:p w:rsidR="00DE565D" w:rsidRDefault="00DE565D" w:rsidP="00DE565D"/>
    <w:p w:rsidR="00DE565D" w:rsidRDefault="00DE565D" w:rsidP="00DE565D">
      <w:r>
        <w:t>Funktionalität implementieren ohne Exception -&gt; FunctionTest läuft</w:t>
      </w:r>
    </w:p>
    <w:p w:rsidR="00DE565D" w:rsidRDefault="00DE565D" w:rsidP="00DE565D">
      <w:r>
        <w:t>Funktionalität um Exception throwing erweitern -&gt; FunctionExceptionTest läuft ebenfalls.</w:t>
      </w:r>
    </w:p>
    <w:p w:rsidR="00867C21" w:rsidRDefault="00867C21" w:rsidP="00867C21">
      <w:pPr>
        <w:pStyle w:val="berschrift2"/>
      </w:pPr>
      <w:r>
        <w:t>Code coverage</w:t>
      </w:r>
    </w:p>
    <w:p w:rsidR="00867C21" w:rsidRDefault="00867C21" w:rsidP="00DE565D">
      <w:r>
        <w:t>Tests nochmal laufen lassen mit EclEmma</w:t>
      </w:r>
      <w:r w:rsidR="00B51888">
        <w:t xml:space="preserve"> </w:t>
      </w:r>
      <w:r w:rsidR="00B51888">
        <w:rPr>
          <w:noProof/>
          <w:lang w:eastAsia="de-CH"/>
        </w:rPr>
        <w:drawing>
          <wp:inline distT="0" distB="0" distL="0" distR="0" wp14:anchorId="49E9B27F" wp14:editId="0EEE94B0">
            <wp:extent cx="1280160" cy="167640"/>
            <wp:effectExtent l="0" t="0" r="0" b="381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888">
        <w:t xml:space="preserve"> (erstes Icon, ganz links)</w:t>
      </w:r>
      <w:bookmarkStart w:id="1" w:name="_GoBack"/>
      <w:bookmarkEnd w:id="1"/>
      <w:r>
        <w:t xml:space="preserve"> und jede Codezeile daraufhin überprüfen, ob sie zu recht nicht gelaufen ist. Ggf. die Tests anpassen, bis die Testabdeckung optimal ist (gegen 100% geht</w:t>
      </w:r>
      <w:r w:rsidR="002905B0">
        <w:t>)</w:t>
      </w:r>
      <w:r>
        <w:t xml:space="preserve"> und di</w:t>
      </w:r>
      <w:r w:rsidR="002905B0">
        <w:t>e Ausnahmen gerechtfertigt sind</w:t>
      </w:r>
      <w:r>
        <w:t>.</w:t>
      </w:r>
    </w:p>
    <w:p w:rsidR="0085303A" w:rsidRDefault="0085303A" w:rsidP="0085303A">
      <w:pPr>
        <w:pStyle w:val="berschrift1"/>
      </w:pPr>
      <w:r>
        <w:lastRenderedPageBreak/>
        <w:t>Repetition des Kursinhaltes (nach Bedarf)</w:t>
      </w:r>
    </w:p>
    <w:p w:rsidR="003E710E" w:rsidRDefault="003E710E" w:rsidP="0085303A">
      <w:pPr>
        <w:pStyle w:val="Listenabsatz"/>
        <w:numPr>
          <w:ilvl w:val="0"/>
          <w:numId w:val="31"/>
        </w:numPr>
      </w:pPr>
      <w:r>
        <w:t>Fragen beantworten</w:t>
      </w:r>
    </w:p>
    <w:p w:rsidR="00D47870" w:rsidRDefault="0085303A" w:rsidP="0085303A">
      <w:pPr>
        <w:pStyle w:val="Listenabsatz"/>
        <w:numPr>
          <w:ilvl w:val="0"/>
          <w:numId w:val="31"/>
        </w:numPr>
      </w:pPr>
      <w:r>
        <w:t>Repetition OO-Begriffe</w:t>
      </w:r>
    </w:p>
    <w:p w:rsidR="0085303A" w:rsidRDefault="0085303A" w:rsidP="0085303A">
      <w:pPr>
        <w:pStyle w:val="Listenabsatz"/>
        <w:numPr>
          <w:ilvl w:val="0"/>
          <w:numId w:val="31"/>
        </w:numPr>
      </w:pPr>
      <w:r>
        <w:t>Repetition Assoziationen</w:t>
      </w:r>
    </w:p>
    <w:p w:rsidR="0085303A" w:rsidRDefault="0085303A" w:rsidP="0085303A">
      <w:pPr>
        <w:pStyle w:val="Listenabsatz"/>
        <w:numPr>
          <w:ilvl w:val="0"/>
          <w:numId w:val="31"/>
        </w:numPr>
      </w:pPr>
      <w:r>
        <w:t>Repetition Klassen</w:t>
      </w:r>
      <w:r w:rsidR="004F4A96">
        <w:t>- und Objektd</w:t>
      </w:r>
      <w:r>
        <w:t>ia</w:t>
      </w:r>
      <w:r w:rsidR="004F4A96">
        <w:t>g</w:t>
      </w:r>
      <w:r>
        <w:t>ramme</w:t>
      </w:r>
    </w:p>
    <w:p w:rsidR="0085303A" w:rsidRDefault="0085303A" w:rsidP="0085303A">
      <w:pPr>
        <w:pStyle w:val="Listenabsatz"/>
        <w:numPr>
          <w:ilvl w:val="0"/>
          <w:numId w:val="31"/>
        </w:numPr>
      </w:pPr>
      <w:r>
        <w:t>Repetition Sequenzdiagramme</w:t>
      </w:r>
    </w:p>
    <w:p w:rsidR="004F4A96" w:rsidRDefault="004F4A96" w:rsidP="0085303A">
      <w:pPr>
        <w:pStyle w:val="Listenabsatz"/>
        <w:numPr>
          <w:ilvl w:val="0"/>
          <w:numId w:val="31"/>
        </w:numPr>
      </w:pPr>
      <w:r>
        <w:t>Repetition JavaDoc (Alles was public ist braucht einen JavaDoc-Kommentar, auch die Klasse selber)</w:t>
      </w:r>
    </w:p>
    <w:p w:rsidR="0085303A" w:rsidRDefault="0085303A" w:rsidP="00DE565D"/>
    <w:sectPr w:rsidR="0085303A" w:rsidSect="004F2D02">
      <w:headerReference w:type="default" r:id="rId11"/>
      <w:footerReference w:type="default" r:id="rId12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0D66" w:rsidRDefault="00C90D66" w:rsidP="007145AA">
      <w:pPr>
        <w:spacing w:after="0" w:line="240" w:lineRule="auto"/>
      </w:pPr>
      <w:r>
        <w:separator/>
      </w:r>
    </w:p>
  </w:endnote>
  <w:endnote w:type="continuationSeparator" w:id="0">
    <w:p w:rsidR="00C90D66" w:rsidRDefault="00C90D66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B51888" w:rsidRPr="00B51888">
            <w:rPr>
              <w:rStyle w:val="Seitenzahl"/>
              <w:noProof/>
              <w:lang w:val="de-DE"/>
            </w:rPr>
            <w:t>4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0D66" w:rsidRPr="00DC3CF5" w:rsidRDefault="00C90D66" w:rsidP="00DC3CF5">
      <w:pPr>
        <w:pStyle w:val="Fussnotentrennlinie"/>
      </w:pPr>
      <w:r w:rsidRPr="00DC3CF5">
        <w:separator/>
      </w:r>
    </w:p>
  </w:footnote>
  <w:footnote w:type="continuationSeparator" w:id="0">
    <w:p w:rsidR="00C90D66" w:rsidRPr="00F507B0" w:rsidRDefault="00C90D66" w:rsidP="00DC3CF5">
      <w:pPr>
        <w:pStyle w:val="Fussnotentrennlinie"/>
      </w:pPr>
      <w:r w:rsidRPr="00F507B0">
        <w:continuationSeparator/>
      </w:r>
    </w:p>
  </w:footnote>
  <w:footnote w:type="continuationNotice" w:id="1">
    <w:p w:rsidR="00C90D66" w:rsidRDefault="00C90D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06AFE18E" wp14:editId="246CB7FD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9B4B91" w:rsidRPr="0013660F">
      <w:t>Modul</w:t>
    </w:r>
    <w:r w:rsidR="009B4B91" w:rsidRPr="008E0A21">
      <w:t xml:space="preserve"> </w:t>
    </w:r>
    <w:r w:rsidR="00CA1A6B">
      <w:t>226A</w:t>
    </w:r>
    <w:r w:rsidR="004D35BB">
      <w:fldChar w:fldCharType="end"/>
    </w:r>
  </w:p>
  <w:p w:rsidR="002A043A" w:rsidRPr="00DB74C5" w:rsidRDefault="002A043A" w:rsidP="002A043A">
    <w:pPr>
      <w:pStyle w:val="Kopfzeileorange"/>
    </w:pPr>
    <w:r>
      <w:tab/>
    </w:r>
    <w:r w:rsidR="00CA1A6B">
      <w:t>Repetition Tag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DC96412"/>
    <w:multiLevelType w:val="hybridMultilevel"/>
    <w:tmpl w:val="F5903126"/>
    <w:lvl w:ilvl="0" w:tplc="72CEDE26">
      <w:start w:val="1"/>
      <w:numFmt w:val="bullet"/>
      <w:lvlText w:val="-"/>
      <w:lvlJc w:val="left"/>
      <w:pPr>
        <w:ind w:left="927" w:hanging="360"/>
      </w:pPr>
      <w:rPr>
        <w:rFonts w:ascii="Frutiger LT Com 45 Light" w:eastAsiaTheme="minorHAnsi" w:hAnsi="Frutiger LT Com 45 Light" w:cstheme="minorBidi" w:hint="default"/>
      </w:rPr>
    </w:lvl>
    <w:lvl w:ilvl="1" w:tplc="0807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1F3E343C"/>
    <w:multiLevelType w:val="multilevel"/>
    <w:tmpl w:val="7C0E9E82"/>
    <w:numStyleLink w:val="Typ-Listenabsatz"/>
  </w:abstractNum>
  <w:abstractNum w:abstractNumId="13">
    <w:nsid w:val="22F67494"/>
    <w:multiLevelType w:val="hybridMultilevel"/>
    <w:tmpl w:val="F6D4C6B4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243C4F"/>
    <w:multiLevelType w:val="multilevel"/>
    <w:tmpl w:val="738EB028"/>
    <w:numStyleLink w:val="Typ-ListABC"/>
  </w:abstractNum>
  <w:abstractNum w:abstractNumId="16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1">
    <w:nsid w:val="53733C21"/>
    <w:multiLevelType w:val="multilevel"/>
    <w:tmpl w:val="738EB028"/>
    <w:numStyleLink w:val="Typ-ListABC"/>
  </w:abstractNum>
  <w:abstractNum w:abstractNumId="22">
    <w:nsid w:val="5395385B"/>
    <w:multiLevelType w:val="hybridMultilevel"/>
    <w:tmpl w:val="5A2497B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F09F7"/>
    <w:multiLevelType w:val="multilevel"/>
    <w:tmpl w:val="7C0E9E82"/>
    <w:numStyleLink w:val="Typ-Listenabsatz"/>
  </w:abstractNum>
  <w:abstractNum w:abstractNumId="24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5">
    <w:nsid w:val="71F937C0"/>
    <w:multiLevelType w:val="multilevel"/>
    <w:tmpl w:val="738EB028"/>
    <w:numStyleLink w:val="Typ-ListABC"/>
  </w:abstractNum>
  <w:abstractNum w:abstractNumId="26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>
    <w:nsid w:val="7C9F4582"/>
    <w:multiLevelType w:val="hybridMultilevel"/>
    <w:tmpl w:val="8D6CF20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4"/>
  </w:num>
  <w:num w:numId="13">
    <w:abstractNumId w:val="16"/>
  </w:num>
  <w:num w:numId="14">
    <w:abstractNumId w:val="15"/>
  </w:num>
  <w:num w:numId="15">
    <w:abstractNumId w:val="19"/>
  </w:num>
  <w:num w:numId="16">
    <w:abstractNumId w:val="18"/>
  </w:num>
  <w:num w:numId="17">
    <w:abstractNumId w:val="12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4"/>
  </w:num>
  <w:num w:numId="21">
    <w:abstractNumId w:val="24"/>
  </w:num>
  <w:num w:numId="22">
    <w:abstractNumId w:val="23"/>
  </w:num>
  <w:num w:numId="23">
    <w:abstractNumId w:val="26"/>
  </w:num>
  <w:num w:numId="24">
    <w:abstractNumId w:val="21"/>
  </w:num>
  <w:num w:numId="25">
    <w:abstractNumId w:val="25"/>
  </w:num>
  <w:num w:numId="26">
    <w:abstractNumId w:val="17"/>
  </w:num>
  <w:num w:numId="27">
    <w:abstractNumId w:val="14"/>
  </w:num>
  <w:num w:numId="28">
    <w:abstractNumId w:val="11"/>
  </w:num>
  <w:num w:numId="29">
    <w:abstractNumId w:val="13"/>
  </w:num>
  <w:num w:numId="30">
    <w:abstractNumId w:val="22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B91"/>
    <w:rsid w:val="00015F3C"/>
    <w:rsid w:val="000372CF"/>
    <w:rsid w:val="00043181"/>
    <w:rsid w:val="00045CB9"/>
    <w:rsid w:val="00051232"/>
    <w:rsid w:val="00064CFE"/>
    <w:rsid w:val="000A61A0"/>
    <w:rsid w:val="000C28BF"/>
    <w:rsid w:val="000D24B7"/>
    <w:rsid w:val="000E2884"/>
    <w:rsid w:val="00115511"/>
    <w:rsid w:val="00117AD8"/>
    <w:rsid w:val="001243CD"/>
    <w:rsid w:val="0013660F"/>
    <w:rsid w:val="0014341E"/>
    <w:rsid w:val="00144E8D"/>
    <w:rsid w:val="001452CB"/>
    <w:rsid w:val="00174736"/>
    <w:rsid w:val="00174DD9"/>
    <w:rsid w:val="00184E6F"/>
    <w:rsid w:val="0019332C"/>
    <w:rsid w:val="001E5D73"/>
    <w:rsid w:val="00224B72"/>
    <w:rsid w:val="002314FE"/>
    <w:rsid w:val="002655C7"/>
    <w:rsid w:val="0028494C"/>
    <w:rsid w:val="002905B0"/>
    <w:rsid w:val="00295A72"/>
    <w:rsid w:val="002A043A"/>
    <w:rsid w:val="002B52F0"/>
    <w:rsid w:val="002F2AD9"/>
    <w:rsid w:val="00316FBF"/>
    <w:rsid w:val="00335F01"/>
    <w:rsid w:val="0036455A"/>
    <w:rsid w:val="00390CE5"/>
    <w:rsid w:val="003B17B8"/>
    <w:rsid w:val="003D243C"/>
    <w:rsid w:val="003D3608"/>
    <w:rsid w:val="003E0D25"/>
    <w:rsid w:val="003E1AC7"/>
    <w:rsid w:val="003E24BB"/>
    <w:rsid w:val="003E710E"/>
    <w:rsid w:val="003F3E36"/>
    <w:rsid w:val="003F4CA0"/>
    <w:rsid w:val="00411C97"/>
    <w:rsid w:val="004421AD"/>
    <w:rsid w:val="00447CA1"/>
    <w:rsid w:val="004642E3"/>
    <w:rsid w:val="0046468A"/>
    <w:rsid w:val="004669D2"/>
    <w:rsid w:val="004D231C"/>
    <w:rsid w:val="004D35BB"/>
    <w:rsid w:val="004F2D02"/>
    <w:rsid w:val="004F46F0"/>
    <w:rsid w:val="004F4A96"/>
    <w:rsid w:val="00506797"/>
    <w:rsid w:val="005073E9"/>
    <w:rsid w:val="00510029"/>
    <w:rsid w:val="00542813"/>
    <w:rsid w:val="00543A9E"/>
    <w:rsid w:val="00561068"/>
    <w:rsid w:val="00570FB0"/>
    <w:rsid w:val="005851E2"/>
    <w:rsid w:val="005A1E2D"/>
    <w:rsid w:val="005C76F7"/>
    <w:rsid w:val="00634E26"/>
    <w:rsid w:val="006414E3"/>
    <w:rsid w:val="00686E62"/>
    <w:rsid w:val="006B6729"/>
    <w:rsid w:val="006C1234"/>
    <w:rsid w:val="006D0245"/>
    <w:rsid w:val="00712C67"/>
    <w:rsid w:val="007145AA"/>
    <w:rsid w:val="00715564"/>
    <w:rsid w:val="00717534"/>
    <w:rsid w:val="00720609"/>
    <w:rsid w:val="00735051"/>
    <w:rsid w:val="0074049A"/>
    <w:rsid w:val="007434C5"/>
    <w:rsid w:val="0076132E"/>
    <w:rsid w:val="00765AE3"/>
    <w:rsid w:val="00793A6D"/>
    <w:rsid w:val="007C47F1"/>
    <w:rsid w:val="007D2FE5"/>
    <w:rsid w:val="007F1AAC"/>
    <w:rsid w:val="0080682E"/>
    <w:rsid w:val="00813292"/>
    <w:rsid w:val="0081691A"/>
    <w:rsid w:val="0083435D"/>
    <w:rsid w:val="0085303A"/>
    <w:rsid w:val="00867C21"/>
    <w:rsid w:val="00872AF3"/>
    <w:rsid w:val="008B3DF7"/>
    <w:rsid w:val="008B719B"/>
    <w:rsid w:val="008D3656"/>
    <w:rsid w:val="008E0A21"/>
    <w:rsid w:val="008E12A6"/>
    <w:rsid w:val="00917CD9"/>
    <w:rsid w:val="0095395C"/>
    <w:rsid w:val="009577A2"/>
    <w:rsid w:val="00965FEB"/>
    <w:rsid w:val="00993722"/>
    <w:rsid w:val="009B3411"/>
    <w:rsid w:val="009B4B91"/>
    <w:rsid w:val="009D6954"/>
    <w:rsid w:val="00A02877"/>
    <w:rsid w:val="00A05BF0"/>
    <w:rsid w:val="00A51994"/>
    <w:rsid w:val="00A51D2F"/>
    <w:rsid w:val="00A53C13"/>
    <w:rsid w:val="00A64B29"/>
    <w:rsid w:val="00AC0F3E"/>
    <w:rsid w:val="00AE22EF"/>
    <w:rsid w:val="00AE55B8"/>
    <w:rsid w:val="00AF14BF"/>
    <w:rsid w:val="00AF7773"/>
    <w:rsid w:val="00B34AEE"/>
    <w:rsid w:val="00B43203"/>
    <w:rsid w:val="00B51888"/>
    <w:rsid w:val="00B51EFA"/>
    <w:rsid w:val="00B527FE"/>
    <w:rsid w:val="00B7409F"/>
    <w:rsid w:val="00BD39B6"/>
    <w:rsid w:val="00C14A7C"/>
    <w:rsid w:val="00C37CCD"/>
    <w:rsid w:val="00C40DD2"/>
    <w:rsid w:val="00C47267"/>
    <w:rsid w:val="00C50648"/>
    <w:rsid w:val="00C6620C"/>
    <w:rsid w:val="00C77A43"/>
    <w:rsid w:val="00C77D32"/>
    <w:rsid w:val="00C90D66"/>
    <w:rsid w:val="00CA1A6B"/>
    <w:rsid w:val="00CA57FC"/>
    <w:rsid w:val="00CB684B"/>
    <w:rsid w:val="00CE218B"/>
    <w:rsid w:val="00CE4F43"/>
    <w:rsid w:val="00D42C36"/>
    <w:rsid w:val="00D47870"/>
    <w:rsid w:val="00D93924"/>
    <w:rsid w:val="00DA2481"/>
    <w:rsid w:val="00DB74C5"/>
    <w:rsid w:val="00DC3CF5"/>
    <w:rsid w:val="00DC75FB"/>
    <w:rsid w:val="00DD1B6D"/>
    <w:rsid w:val="00DE565D"/>
    <w:rsid w:val="00DE5C18"/>
    <w:rsid w:val="00DF0935"/>
    <w:rsid w:val="00E01BF8"/>
    <w:rsid w:val="00E07F08"/>
    <w:rsid w:val="00E3041F"/>
    <w:rsid w:val="00E3586A"/>
    <w:rsid w:val="00E379BD"/>
    <w:rsid w:val="00EA1F8D"/>
    <w:rsid w:val="00EB4BE8"/>
    <w:rsid w:val="00F059DF"/>
    <w:rsid w:val="00F1168C"/>
    <w:rsid w:val="00F507B0"/>
    <w:rsid w:val="00F52EDA"/>
    <w:rsid w:val="00F56461"/>
    <w:rsid w:val="00F72757"/>
    <w:rsid w:val="00F860CC"/>
    <w:rsid w:val="00FC0652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BD7D2-1CF7-492B-A949-F367A0E9B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5</Pages>
  <Words>509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3710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20</cp:revision>
  <cp:lastPrinted>2012-01-16T17:32:00Z</cp:lastPrinted>
  <dcterms:created xsi:type="dcterms:W3CDTF">2017-03-02T08:45:00Z</dcterms:created>
  <dcterms:modified xsi:type="dcterms:W3CDTF">2017-03-02T10:03:00Z</dcterms:modified>
</cp:coreProperties>
</file>