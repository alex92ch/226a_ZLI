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bookmarkEnd w:id="0"/>
      <w:r w:rsidR="00215188">
        <w:t>226A</w:t>
      </w:r>
    </w:p>
    <w:p w:rsidR="0095395C" w:rsidRPr="008E0A21" w:rsidRDefault="00215188" w:rsidP="0013660F">
      <w:pPr>
        <w:pStyle w:val="Untertitel"/>
      </w:pPr>
      <w:r>
        <w:t xml:space="preserve">Übersicht </w:t>
      </w:r>
      <w:proofErr w:type="spellStart"/>
      <w:r>
        <w:t>BattleShip</w:t>
      </w:r>
      <w:proofErr w:type="spellEnd"/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01.03.2017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Lehrperson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-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215188" w:rsidP="002314FE">
            <w:pPr>
              <w:spacing w:before="120"/>
            </w:pPr>
            <w:r>
              <w:t>-</w:t>
            </w:r>
          </w:p>
        </w:tc>
      </w:tr>
      <w:tr w:rsidR="00215188" w:rsidTr="00034821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215188" w:rsidRDefault="00215188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215188" w:rsidRPr="008B3DF7" w:rsidRDefault="00215188" w:rsidP="002314FE">
            <w:pPr>
              <w:spacing w:before="120"/>
            </w:pPr>
          </w:p>
        </w:tc>
        <w:tc>
          <w:tcPr>
            <w:tcW w:w="284" w:type="dxa"/>
          </w:tcPr>
          <w:p w:rsidR="00215188" w:rsidRDefault="00215188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215188" w:rsidRPr="008B3DF7" w:rsidRDefault="00215188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F90123" w:rsidRDefault="00F90123" w:rsidP="002A3201">
      <w:pPr>
        <w:pStyle w:val="berschrift1"/>
      </w:pPr>
      <w:r w:rsidRPr="002A3201">
        <w:lastRenderedPageBreak/>
        <w:t>Ziel</w:t>
      </w:r>
    </w:p>
    <w:p w:rsidR="00BD39B6" w:rsidRDefault="00F90123" w:rsidP="00355CE0">
      <w:r>
        <w:t>Ziel dieser Übung ist es, zusammen mit der Klasse das Spiel „Schiffe versenken“ zu implementieren. Voraussetzung daz</w:t>
      </w:r>
      <w:r w:rsidR="008C6911">
        <w:t>u</w:t>
      </w:r>
      <w:r>
        <w:t xml:space="preserve"> ist es, dass Assoziationen besprochen und ihre UML-Darstellung geübt wurde.</w:t>
      </w:r>
    </w:p>
    <w:p w:rsidR="00F90123" w:rsidRDefault="00F90123" w:rsidP="00355CE0">
      <w:r>
        <w:t>Das Generelle Thema ist: Klassen arbeiten zusammen.</w:t>
      </w:r>
    </w:p>
    <w:p w:rsidR="00F90123" w:rsidRDefault="00F90123" w:rsidP="002F6D10">
      <w:pPr>
        <w:pStyle w:val="berschrift1"/>
      </w:pPr>
      <w:r>
        <w:lastRenderedPageBreak/>
        <w:t>Aufgabenstellung</w:t>
      </w:r>
    </w:p>
    <w:p w:rsidR="00F90123" w:rsidRDefault="00F90123" w:rsidP="00355CE0">
      <w:r>
        <w:t>Das Spiel wird in zwei Schritten erstellt. Im ersten Schritt spielt es mit sich selber. Mehrere KI-Einheiten (</w:t>
      </w:r>
      <w:proofErr w:type="spellStart"/>
      <w:r>
        <w:t>MaschinePlayer</w:t>
      </w:r>
      <w:proofErr w:type="spellEnd"/>
      <w:r>
        <w:t>) versuchen die vorhandenen Schiffe zu versenken. Das Spiel ist fertig, wenn alle Schiffe versenkt sind.</w:t>
      </w:r>
    </w:p>
    <w:p w:rsidR="00CD19C7" w:rsidRDefault="00CD19C7" w:rsidP="00355CE0">
      <w:r>
        <w:t>Die Ausga</w:t>
      </w:r>
      <w:r w:rsidR="008C6911">
        <w:t>b</w:t>
      </w:r>
      <w:r>
        <w:t>e des S</w:t>
      </w:r>
      <w:r w:rsidR="002C1D93">
        <w:t>p</w:t>
      </w:r>
      <w:bookmarkStart w:id="1" w:name="_GoBack"/>
      <w:bookmarkEnd w:id="1"/>
      <w:r>
        <w:t>iels sieht dann irgendwie so aus: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Player0 has hit at a6 and the ship is sunken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Player2 has hit at b7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Player2 has hit at f1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Player2 has hit at c7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Player0 has hit at e1 and the ship is sunken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Player2 has hit at d7 and the ship is sunken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>Game finished, Scores: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ab/>
        <w:t>Player2</w:t>
      </w:r>
      <w:r w:rsidRPr="002C1D93">
        <w:rPr>
          <w:lang w:val="en-GB"/>
        </w:rPr>
        <w:tab/>
        <w:t>4</w:t>
      </w:r>
    </w:p>
    <w:p w:rsidR="008C6911" w:rsidRPr="002C1D93" w:rsidRDefault="008C6911" w:rsidP="008C6911">
      <w:pPr>
        <w:pStyle w:val="Code"/>
        <w:ind w:left="567"/>
        <w:rPr>
          <w:lang w:val="en-GB"/>
        </w:rPr>
      </w:pPr>
      <w:r w:rsidRPr="002C1D93">
        <w:rPr>
          <w:lang w:val="en-GB"/>
        </w:rPr>
        <w:tab/>
        <w:t>Player0</w:t>
      </w:r>
      <w:r w:rsidRPr="002C1D93">
        <w:rPr>
          <w:lang w:val="en-GB"/>
        </w:rPr>
        <w:tab/>
        <w:t>2</w:t>
      </w:r>
    </w:p>
    <w:p w:rsidR="00CD19C7" w:rsidRPr="002C1D93" w:rsidRDefault="008C6911" w:rsidP="008C6911">
      <w:pPr>
        <w:pStyle w:val="Code"/>
        <w:ind w:left="567"/>
        <w:rPr>
          <w:lang w:val="de-CH"/>
        </w:rPr>
      </w:pPr>
      <w:r w:rsidRPr="002C1D93">
        <w:rPr>
          <w:lang w:val="en-GB"/>
        </w:rPr>
        <w:tab/>
      </w:r>
      <w:r w:rsidRPr="002C1D93">
        <w:rPr>
          <w:lang w:val="de-CH"/>
        </w:rPr>
        <w:t>Player1</w:t>
      </w:r>
      <w:r w:rsidRPr="002C1D93">
        <w:rPr>
          <w:lang w:val="de-CH"/>
        </w:rPr>
        <w:tab/>
        <w:t>0</w:t>
      </w:r>
    </w:p>
    <w:p w:rsidR="00F90123" w:rsidRDefault="00F90123" w:rsidP="00355CE0">
      <w:r>
        <w:t>In einem zweiten Schritt wird die Software so erweite</w:t>
      </w:r>
      <w:r w:rsidR="008732C2">
        <w:t>r</w:t>
      </w:r>
      <w:r>
        <w:t xml:space="preserve">t, </w:t>
      </w:r>
      <w:r w:rsidR="008732C2">
        <w:t>dass genau eine KI-Einheit gegen genau einen Mensch spielt.</w:t>
      </w:r>
    </w:p>
    <w:p w:rsidR="008732C2" w:rsidRDefault="008732C2" w:rsidP="00355CE0">
      <w:r>
        <w:t>Vorgehen</w:t>
      </w:r>
    </w:p>
    <w:p w:rsidR="008732C2" w:rsidRDefault="008732C2" w:rsidP="00355CE0">
      <w:r>
        <w:t>Das Spiel der Klasse vorstellen (ggf. auf Whiteboard zeichnen) und fragen, welche Klassen sie erstellen würden. Vernünftige Vorschläge auf dem Whiteboard notieren. (Spiel, Schiff, Spieler etc. sind zu erwarten)</w:t>
      </w:r>
      <w:r w:rsidR="00F373A2">
        <w:t>. Fordern Sie die Lernenden auf, sich Notizen zu machen und mitzuschreiben.</w:t>
      </w:r>
      <w:r>
        <w:br/>
        <w:t>Erfragen</w:t>
      </w:r>
      <w:r w:rsidR="00F373A2">
        <w:t xml:space="preserve"> Sie auch,</w:t>
      </w:r>
      <w:r>
        <w:t xml:space="preserve"> welche Klasse was macht.</w:t>
      </w:r>
    </w:p>
    <w:p w:rsidR="008732C2" w:rsidRDefault="008732C2" w:rsidP="00355CE0">
      <w:r>
        <w:t>Was ist die Aufgabe des Spiels?</w:t>
      </w:r>
    </w:p>
    <w:p w:rsidR="008732C2" w:rsidRDefault="008732C2" w:rsidP="00355CE0">
      <w:r>
        <w:t>Kann das Spiel die Schiffe erstellen? Warum, warum nicht?</w:t>
      </w:r>
    </w:p>
    <w:p w:rsidR="008732C2" w:rsidRDefault="008732C2" w:rsidP="00355CE0">
      <w:r>
        <w:t>Was macht ein Schiff zum Schiff?</w:t>
      </w:r>
    </w:p>
    <w:p w:rsidR="008732C2" w:rsidRDefault="008732C2" w:rsidP="00355CE0">
      <w:r>
        <w:t>Was einen Spieler zum Spieler</w:t>
      </w:r>
    </w:p>
    <w:p w:rsidR="008732C2" w:rsidRDefault="008732C2" w:rsidP="00355CE0">
      <w:r>
        <w:t>Was unterscheidet menschlich von künstlichen Spielern</w:t>
      </w:r>
    </w:p>
    <w:p w:rsidR="008732C2" w:rsidRDefault="008732C2" w:rsidP="00355CE0">
      <w:r>
        <w:t>Wer macht eigentlich was und was nicht</w:t>
      </w:r>
    </w:p>
    <w:p w:rsidR="008732C2" w:rsidRDefault="008732C2" w:rsidP="00355CE0">
      <w:r>
        <w:t>Welche Klassen brauchen wir sonst noch (Technische Klassen)</w:t>
      </w:r>
    </w:p>
    <w:p w:rsidR="00583DE8" w:rsidRDefault="00583DE8" w:rsidP="00355CE0">
      <w:r>
        <w:t>Es ist nicht sicher, dass die Idee von Koordinaten(</w:t>
      </w:r>
      <w:proofErr w:type="spellStart"/>
      <w:r>
        <w:t>Coord</w:t>
      </w:r>
      <w:proofErr w:type="spellEnd"/>
      <w:r>
        <w:t xml:space="preserve">) und </w:t>
      </w:r>
      <w:r w:rsidR="0019488B">
        <w:t xml:space="preserve">der </w:t>
      </w:r>
      <w:r>
        <w:t xml:space="preserve">Spielerzeuger (Board) von selber gefunden werden. </w:t>
      </w:r>
    </w:p>
    <w:p w:rsidR="00583DE8" w:rsidRDefault="00583DE8" w:rsidP="00355CE0">
      <w:r>
        <w:t xml:space="preserve">Schlussendlich sollte etwas </w:t>
      </w:r>
      <w:r w:rsidR="00F373A2">
        <w:t>Ähnliches</w:t>
      </w:r>
      <w:r>
        <w:t xml:space="preserve"> wie das untenstehende Assoziationsdiagramm an der Tafel stehen:</w:t>
      </w:r>
    </w:p>
    <w:p w:rsidR="00583DE8" w:rsidRDefault="00583DE8" w:rsidP="00583DE8">
      <w:pPr>
        <w:ind w:left="567" w:right="-852"/>
      </w:pPr>
      <w:r w:rsidRPr="00583DE8">
        <w:rPr>
          <w:noProof/>
          <w:lang w:eastAsia="de-CH"/>
        </w:rPr>
        <w:lastRenderedPageBreak/>
        <w:drawing>
          <wp:inline distT="0" distB="0" distL="0" distR="0" wp14:anchorId="21C0AEF9" wp14:editId="5D4FB7E0">
            <wp:extent cx="5760085" cy="3431801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E8" w:rsidRDefault="00583DE8" w:rsidP="00355CE0">
      <w:r>
        <w:t>Erklären (oder erfragen) weshalb wir das Interface Player brauchen.</w:t>
      </w:r>
      <w:r>
        <w:br/>
      </w:r>
      <w:r w:rsidR="0019488B">
        <w:t>Sind</w:t>
      </w:r>
      <w:r>
        <w:t xml:space="preserve"> diesen Vorarbeiten erledigt, kann das Klassendiagramm in Angriff genommen werden:</w:t>
      </w:r>
    </w:p>
    <w:p w:rsidR="00583DE8" w:rsidRDefault="00583DE8" w:rsidP="00583DE8">
      <w:pPr>
        <w:ind w:left="567" w:right="-852"/>
      </w:pPr>
      <w:r w:rsidRPr="00583DE8">
        <w:rPr>
          <w:noProof/>
          <w:lang w:eastAsia="de-CH"/>
        </w:rPr>
        <w:drawing>
          <wp:inline distT="0" distB="0" distL="0" distR="0" wp14:anchorId="40FA98AE" wp14:editId="36773050">
            <wp:extent cx="5760085" cy="3373012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E8" w:rsidRDefault="00583DE8" w:rsidP="00355CE0">
      <w:r>
        <w:t>Da die Lernenden die UML-Darstellung von Objekten und des Meldungsaustausches zwischen Objekten kennen müssen, bietet es sich hier an, ei</w:t>
      </w:r>
      <w:r w:rsidR="00F373A2">
        <w:t>n Sequenzdiagramm zu zeichnen (Am besten</w:t>
      </w:r>
      <w:r>
        <w:t xml:space="preserve"> </w:t>
      </w:r>
      <w:r w:rsidR="00F373A2">
        <w:t xml:space="preserve">in einem neuen Projekt, </w:t>
      </w:r>
      <w:proofErr w:type="spellStart"/>
      <w:r w:rsidR="00F373A2">
        <w:t>BattleShipGame</w:t>
      </w:r>
      <w:proofErr w:type="spellEnd"/>
      <w:r w:rsidR="00F373A2">
        <w:t xml:space="preserve"> mittels </w:t>
      </w:r>
      <w:proofErr w:type="spellStart"/>
      <w:r>
        <w:t>UMLet</w:t>
      </w:r>
      <w:proofErr w:type="spellEnd"/>
      <w:r>
        <w:t xml:space="preserve"> auf dem PC</w:t>
      </w:r>
      <w:r w:rsidR="0087140A">
        <w:t xml:space="preserve"> arbeiten</w:t>
      </w:r>
      <w:r>
        <w:t xml:space="preserve">). </w:t>
      </w:r>
    </w:p>
    <w:p w:rsidR="00F373A2" w:rsidRDefault="00F373A2" w:rsidP="00583DE8">
      <w:pPr>
        <w:ind w:left="567" w:right="-852"/>
      </w:pPr>
      <w:r w:rsidRPr="00F373A2">
        <w:rPr>
          <w:noProof/>
          <w:lang w:eastAsia="de-CH"/>
        </w:rPr>
        <w:lastRenderedPageBreak/>
        <w:drawing>
          <wp:inline distT="0" distB="0" distL="0" distR="0" wp14:anchorId="06A3A115" wp14:editId="4E67683D">
            <wp:extent cx="4876800" cy="47244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3A2" w:rsidRDefault="00F373A2" w:rsidP="00355CE0">
      <w:r>
        <w:t>Die Lernenden sollen als Hausaufgabe die Entsprechenden Kapitel im UML-Buch lesen.</w:t>
      </w:r>
    </w:p>
    <w:p w:rsidR="00F373A2" w:rsidRDefault="00F373A2" w:rsidP="002A3201">
      <w:pPr>
        <w:pStyle w:val="berschrift1"/>
      </w:pPr>
      <w:r>
        <w:lastRenderedPageBreak/>
        <w:t>Implementierung</w:t>
      </w:r>
    </w:p>
    <w:p w:rsidR="004548B7" w:rsidRDefault="004548B7" w:rsidP="00355CE0">
      <w:r>
        <w:t xml:space="preserve">Falls das noch nicht geschehen ist, sollen die Lernenden erst das </w:t>
      </w:r>
      <w:proofErr w:type="spellStart"/>
      <w:r>
        <w:t>Assoc</w:t>
      </w:r>
      <w:proofErr w:type="spellEnd"/>
      <w:r>
        <w:t xml:space="preserve">. und das </w:t>
      </w:r>
      <w:proofErr w:type="spellStart"/>
      <w:r>
        <w:t>Klassendigramm</w:t>
      </w:r>
      <w:proofErr w:type="spellEnd"/>
      <w:r>
        <w:t xml:space="preserve"> erfassen. Anschliessend kann mit der Programmierung begonnen werden. </w:t>
      </w:r>
    </w:p>
    <w:p w:rsidR="0094012D" w:rsidRDefault="004548B7" w:rsidP="00355CE0">
      <w:r>
        <w:t xml:space="preserve">Erst die Klasse </w:t>
      </w:r>
      <w:proofErr w:type="spellStart"/>
      <w:r>
        <w:t>Coord</w:t>
      </w:r>
      <w:proofErr w:type="spellEnd"/>
      <w:r>
        <w:t xml:space="preserve"> erstellen, dann die Klasse Game in Angriff nehmen. Nur den </w:t>
      </w:r>
      <w:proofErr w:type="spellStart"/>
      <w:r>
        <w:t>Konstruktor</w:t>
      </w:r>
      <w:proofErr w:type="spellEnd"/>
      <w:r>
        <w:t xml:space="preserve"> </w:t>
      </w:r>
      <w:r w:rsidR="003D7CF3">
        <w:t>für die KI-Einheiten erstellen.</w:t>
      </w:r>
      <w:r w:rsidR="00355CE0">
        <w:t xml:space="preserve"> Die aufwendigste Klasse ist Board, welche neue Schiffe erstellt und darüber Bescheid weiss, wo es noch freien Platz hat</w:t>
      </w:r>
      <w:r w:rsidR="0094012D">
        <w:t xml:space="preserve"> und wie gross das Spielfeld ist</w:t>
      </w:r>
      <w:r w:rsidR="00355CE0">
        <w:t>. (Factory-</w:t>
      </w:r>
      <w:proofErr w:type="spellStart"/>
      <w:r w:rsidR="00355CE0">
        <w:t>Method</w:t>
      </w:r>
      <w:proofErr w:type="spellEnd"/>
      <w:r w:rsidR="00355CE0">
        <w:t xml:space="preserve"> Pattern). Dann </w:t>
      </w:r>
      <w:r w:rsidR="003D7CF3">
        <w:t>das Game zum Laufen bringen.</w:t>
      </w:r>
    </w:p>
    <w:p w:rsidR="003D7CF3" w:rsidRDefault="0094012D" w:rsidP="00355CE0">
      <w:r>
        <w:t>Anschliessend</w:t>
      </w:r>
      <w:r w:rsidR="003D7CF3">
        <w:t xml:space="preserve"> einen weiteren </w:t>
      </w:r>
      <w:proofErr w:type="spellStart"/>
      <w:r w:rsidR="003D7CF3">
        <w:t>Konstruktor</w:t>
      </w:r>
      <w:proofErr w:type="spellEnd"/>
      <w:r w:rsidR="003D7CF3">
        <w:t xml:space="preserve"> hinzufügen für das Mensch gegen Ma</w:t>
      </w:r>
      <w:r w:rsidR="00355CE0">
        <w:t>s</w:t>
      </w:r>
      <w:r w:rsidR="003D7CF3">
        <w:t>chine-Spiel, und alle nötigen Ergänzungen hinzufügen und das Spiel wieder zum Laufen bringen.</w:t>
      </w:r>
    </w:p>
    <w:p w:rsidR="00F373A2" w:rsidRDefault="00355CE0" w:rsidP="00355CE0">
      <w:pPr>
        <w:ind w:right="-852"/>
      </w:pPr>
      <w:r>
        <w:t>Einzelheiten sind aus der Musterlösung ersichtlich</w:t>
      </w:r>
    </w:p>
    <w:sectPr w:rsidR="00F373A2" w:rsidSect="004F2D02">
      <w:headerReference w:type="default" r:id="rId12"/>
      <w:footerReference w:type="default" r:id="rId13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71C" w:rsidRDefault="00EE171C" w:rsidP="007145AA">
      <w:pPr>
        <w:spacing w:after="0" w:line="240" w:lineRule="auto"/>
      </w:pPr>
      <w:r>
        <w:separator/>
      </w:r>
    </w:p>
  </w:endnote>
  <w:endnote w:type="continuationSeparator" w:id="0">
    <w:p w:rsidR="00EE171C" w:rsidRDefault="00EE171C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AB47EF" w:rsidRPr="00AB47EF">
            <w:rPr>
              <w:rStyle w:val="Seitenzahl"/>
              <w:noProof/>
              <w:lang w:val="de-DE"/>
            </w:rPr>
            <w:t>6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71C" w:rsidRPr="00DC3CF5" w:rsidRDefault="00EE171C" w:rsidP="00DC3CF5">
      <w:pPr>
        <w:pStyle w:val="Fussnotentrennlinie"/>
      </w:pPr>
      <w:r w:rsidRPr="00DC3CF5">
        <w:separator/>
      </w:r>
    </w:p>
  </w:footnote>
  <w:footnote w:type="continuationSeparator" w:id="0">
    <w:p w:rsidR="00EE171C" w:rsidRPr="00F507B0" w:rsidRDefault="00EE171C" w:rsidP="00DC3CF5">
      <w:pPr>
        <w:pStyle w:val="Fussnotentrennlinie"/>
      </w:pPr>
      <w:r w:rsidRPr="00F507B0">
        <w:continuationSeparator/>
      </w:r>
    </w:p>
  </w:footnote>
  <w:footnote w:type="continuationNotice" w:id="1">
    <w:p w:rsidR="00EE171C" w:rsidRDefault="00EE17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2FD8735A" wp14:editId="1DCE0D0D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AB47EF" w:rsidRPr="0013660F">
      <w:t>Modul</w:t>
    </w:r>
    <w:r w:rsidR="00AB47EF" w:rsidRPr="008E0A21">
      <w:t xml:space="preserve"> </w:t>
    </w:r>
    <w:r w:rsidR="004D35BB">
      <w:fldChar w:fldCharType="end"/>
    </w:r>
    <w:r w:rsidR="00215188">
      <w:t>226A</w:t>
    </w:r>
  </w:p>
  <w:p w:rsidR="002A043A" w:rsidRPr="00DB74C5" w:rsidRDefault="002A043A" w:rsidP="002A043A">
    <w:pPr>
      <w:pStyle w:val="Kopfzeileorange"/>
    </w:pPr>
    <w:r>
      <w:tab/>
    </w:r>
    <w:r w:rsidR="00215188">
      <w:t xml:space="preserve">Übersicht </w:t>
    </w:r>
    <w:r w:rsidR="00E1146F">
      <w:t>BattleShip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F3E343C"/>
    <w:multiLevelType w:val="multilevel"/>
    <w:tmpl w:val="7C0E9E82"/>
    <w:numStyleLink w:val="Typ-Listenabsatz"/>
  </w:abstractNum>
  <w:abstractNum w:abstractNumId="12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243C4F"/>
    <w:multiLevelType w:val="multilevel"/>
    <w:tmpl w:val="738EB028"/>
    <w:numStyleLink w:val="Typ-ListABC"/>
  </w:abstractNum>
  <w:abstractNum w:abstractNumId="14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>
    <w:nsid w:val="53733C21"/>
    <w:multiLevelType w:val="multilevel"/>
    <w:tmpl w:val="738EB028"/>
    <w:numStyleLink w:val="Typ-ListABC"/>
  </w:abstractNum>
  <w:abstractNum w:abstractNumId="20">
    <w:nsid w:val="5D026228"/>
    <w:multiLevelType w:val="hybridMultilevel"/>
    <w:tmpl w:val="59A8F9FE"/>
    <w:lvl w:ilvl="0" w:tplc="9EFCB8CE">
      <w:start w:val="1"/>
      <w:numFmt w:val="bullet"/>
      <w:lvlText w:val="-"/>
      <w:lvlJc w:val="left"/>
      <w:pPr>
        <w:ind w:left="927" w:hanging="360"/>
      </w:pPr>
      <w:rPr>
        <w:rFonts w:ascii="Frutiger LT Com 45 Light" w:eastAsiaTheme="minorHAnsi" w:hAnsi="Frutiger LT Com 45 Light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>
    <w:nsid w:val="697F09F7"/>
    <w:multiLevelType w:val="multilevel"/>
    <w:tmpl w:val="7C0E9E82"/>
    <w:numStyleLink w:val="Typ-Listenabsatz"/>
  </w:abstractNum>
  <w:abstractNum w:abstractNumId="22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3">
    <w:nsid w:val="71F937C0"/>
    <w:multiLevelType w:val="multilevel"/>
    <w:tmpl w:val="738EB028"/>
    <w:numStyleLink w:val="Typ-ListABC"/>
  </w:abstractNum>
  <w:abstractNum w:abstractNumId="24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2"/>
  </w:num>
  <w:num w:numId="13">
    <w:abstractNumId w:val="14"/>
  </w:num>
  <w:num w:numId="14">
    <w:abstractNumId w:val="13"/>
  </w:num>
  <w:num w:numId="15">
    <w:abstractNumId w:val="17"/>
  </w:num>
  <w:num w:numId="16">
    <w:abstractNumId w:val="16"/>
  </w:num>
  <w:num w:numId="17">
    <w:abstractNumId w:val="11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2"/>
  </w:num>
  <w:num w:numId="21">
    <w:abstractNumId w:val="22"/>
  </w:num>
  <w:num w:numId="22">
    <w:abstractNumId w:val="21"/>
  </w:num>
  <w:num w:numId="23">
    <w:abstractNumId w:val="24"/>
  </w:num>
  <w:num w:numId="24">
    <w:abstractNumId w:val="19"/>
  </w:num>
  <w:num w:numId="25">
    <w:abstractNumId w:val="23"/>
  </w:num>
  <w:num w:numId="26">
    <w:abstractNumId w:val="15"/>
  </w:num>
  <w:num w:numId="27">
    <w:abstractNumId w:val="12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B31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15511"/>
    <w:rsid w:val="00117AD8"/>
    <w:rsid w:val="001243CD"/>
    <w:rsid w:val="0013660F"/>
    <w:rsid w:val="0014341E"/>
    <w:rsid w:val="00144E8D"/>
    <w:rsid w:val="001452CB"/>
    <w:rsid w:val="00174736"/>
    <w:rsid w:val="00174DD9"/>
    <w:rsid w:val="0019332C"/>
    <w:rsid w:val="0019488B"/>
    <w:rsid w:val="001E5D73"/>
    <w:rsid w:val="00215188"/>
    <w:rsid w:val="00224B72"/>
    <w:rsid w:val="002314FE"/>
    <w:rsid w:val="002655C7"/>
    <w:rsid w:val="0028494C"/>
    <w:rsid w:val="00295A72"/>
    <w:rsid w:val="002A043A"/>
    <w:rsid w:val="002A3201"/>
    <w:rsid w:val="002B52F0"/>
    <w:rsid w:val="002C1D93"/>
    <w:rsid w:val="002F2AD9"/>
    <w:rsid w:val="002F6D10"/>
    <w:rsid w:val="00316FBF"/>
    <w:rsid w:val="00335F01"/>
    <w:rsid w:val="00355CE0"/>
    <w:rsid w:val="0036455A"/>
    <w:rsid w:val="00390CE5"/>
    <w:rsid w:val="003B17B8"/>
    <w:rsid w:val="003D243C"/>
    <w:rsid w:val="003D3608"/>
    <w:rsid w:val="003D7CF3"/>
    <w:rsid w:val="003E24BB"/>
    <w:rsid w:val="003E6193"/>
    <w:rsid w:val="003F3E36"/>
    <w:rsid w:val="003F4CA0"/>
    <w:rsid w:val="00411C97"/>
    <w:rsid w:val="004421AD"/>
    <w:rsid w:val="00447CA1"/>
    <w:rsid w:val="004548B7"/>
    <w:rsid w:val="004642E3"/>
    <w:rsid w:val="0046468A"/>
    <w:rsid w:val="004669D2"/>
    <w:rsid w:val="004D231C"/>
    <w:rsid w:val="004D35BB"/>
    <w:rsid w:val="004F2D02"/>
    <w:rsid w:val="004F46F0"/>
    <w:rsid w:val="00506797"/>
    <w:rsid w:val="005073E9"/>
    <w:rsid w:val="00542813"/>
    <w:rsid w:val="00543A9E"/>
    <w:rsid w:val="00561068"/>
    <w:rsid w:val="00583DE8"/>
    <w:rsid w:val="005851E2"/>
    <w:rsid w:val="005A1E2D"/>
    <w:rsid w:val="005C76F7"/>
    <w:rsid w:val="005F60F8"/>
    <w:rsid w:val="00634E26"/>
    <w:rsid w:val="006414E3"/>
    <w:rsid w:val="00686E62"/>
    <w:rsid w:val="006B6729"/>
    <w:rsid w:val="006C1234"/>
    <w:rsid w:val="006D0245"/>
    <w:rsid w:val="007145AA"/>
    <w:rsid w:val="00715564"/>
    <w:rsid w:val="00717534"/>
    <w:rsid w:val="00720609"/>
    <w:rsid w:val="00735051"/>
    <w:rsid w:val="0074049A"/>
    <w:rsid w:val="007434C5"/>
    <w:rsid w:val="0076132E"/>
    <w:rsid w:val="00765AE3"/>
    <w:rsid w:val="00793A6D"/>
    <w:rsid w:val="007C47F1"/>
    <w:rsid w:val="007D2FE5"/>
    <w:rsid w:val="007F1AAC"/>
    <w:rsid w:val="0080682E"/>
    <w:rsid w:val="00813292"/>
    <w:rsid w:val="0081691A"/>
    <w:rsid w:val="0083435D"/>
    <w:rsid w:val="0087140A"/>
    <w:rsid w:val="00872AF3"/>
    <w:rsid w:val="008732C2"/>
    <w:rsid w:val="008B3DF7"/>
    <w:rsid w:val="008B719B"/>
    <w:rsid w:val="008C6911"/>
    <w:rsid w:val="008D3656"/>
    <w:rsid w:val="008E0A21"/>
    <w:rsid w:val="008E12A6"/>
    <w:rsid w:val="00917CD9"/>
    <w:rsid w:val="0094012D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4B29"/>
    <w:rsid w:val="00AB47EF"/>
    <w:rsid w:val="00AC0F3E"/>
    <w:rsid w:val="00AE22EF"/>
    <w:rsid w:val="00AE4B31"/>
    <w:rsid w:val="00AF14BF"/>
    <w:rsid w:val="00AF7773"/>
    <w:rsid w:val="00B34AEE"/>
    <w:rsid w:val="00B51EFA"/>
    <w:rsid w:val="00B729F4"/>
    <w:rsid w:val="00BD39B6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D19C7"/>
    <w:rsid w:val="00CE218B"/>
    <w:rsid w:val="00CE4F43"/>
    <w:rsid w:val="00D42C36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1146F"/>
    <w:rsid w:val="00E3041F"/>
    <w:rsid w:val="00E3586A"/>
    <w:rsid w:val="00E379BD"/>
    <w:rsid w:val="00EA1F8D"/>
    <w:rsid w:val="00EB4BE8"/>
    <w:rsid w:val="00EE171C"/>
    <w:rsid w:val="00F059DF"/>
    <w:rsid w:val="00F1168C"/>
    <w:rsid w:val="00F373A2"/>
    <w:rsid w:val="00F507B0"/>
    <w:rsid w:val="00F52EDA"/>
    <w:rsid w:val="00F56461"/>
    <w:rsid w:val="00F72757"/>
    <w:rsid w:val="00F860CC"/>
    <w:rsid w:val="00F90123"/>
    <w:rsid w:val="00FA0037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9738C-BE52-4BE5-B078-70B256A7C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1</Pages>
  <Words>441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3219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19</cp:revision>
  <cp:lastPrinted>2019-03-24T18:47:00Z</cp:lastPrinted>
  <dcterms:created xsi:type="dcterms:W3CDTF">2017-03-01T12:29:00Z</dcterms:created>
  <dcterms:modified xsi:type="dcterms:W3CDTF">2019-03-24T18:54:00Z</dcterms:modified>
</cp:coreProperties>
</file>